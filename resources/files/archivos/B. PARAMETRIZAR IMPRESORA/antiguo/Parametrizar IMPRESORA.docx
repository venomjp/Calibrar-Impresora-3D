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AE24B" w14:textId="62787D12" w:rsidR="00D04B2F" w:rsidRDefault="002E1653" w:rsidP="002E1653">
      <w:pPr>
        <w:pStyle w:val="TtuloJP1"/>
      </w:pPr>
      <w:r>
        <w:t>PARAMETRIZAR IMPRESORA</w:t>
      </w:r>
    </w:p>
    <w:p w14:paraId="476C3066" w14:textId="77777777" w:rsidR="002E1653" w:rsidRDefault="002E1653" w:rsidP="002E1653">
      <w:pPr>
        <w:pStyle w:val="NormalJP1"/>
      </w:pPr>
    </w:p>
    <w:p w14:paraId="08E1381F" w14:textId="373650A7" w:rsidR="002E1653" w:rsidRDefault="002E1653" w:rsidP="002E1653">
      <w:pPr>
        <w:pStyle w:val="NormalJP1"/>
      </w:pPr>
      <w:r>
        <w:t xml:space="preserve">Para que una impresora funcione correctamente hay que realizar no solo las calibraciones del hardware sino también determinar ciertos parámetros tanto en el </w:t>
      </w:r>
      <w:r w:rsidRPr="002E1653">
        <w:rPr>
          <w:b/>
          <w:bCs/>
        </w:rPr>
        <w:t>Firmware</w:t>
      </w:r>
      <w:r>
        <w:t xml:space="preserve"> de la impresora como en los distintos </w:t>
      </w:r>
      <w:r w:rsidRPr="002E1653">
        <w:rPr>
          <w:b/>
          <w:bCs/>
        </w:rPr>
        <w:t>perfiles del laminador</w:t>
      </w:r>
      <w:r>
        <w:t xml:space="preserve"> (Impresora, Filamento y Proceso). El proceso que he desarrollado está diseñado para realizarlo con </w:t>
      </w:r>
      <w:proofErr w:type="spellStart"/>
      <w:r>
        <w:t>OrcaSlicer</w:t>
      </w:r>
      <w:proofErr w:type="spellEnd"/>
      <w:r>
        <w:t>.</w:t>
      </w:r>
    </w:p>
    <w:p w14:paraId="67D80FE4" w14:textId="2AB3FFA1" w:rsidR="00E80051" w:rsidRDefault="002E1653" w:rsidP="00492474">
      <w:pPr>
        <w:pStyle w:val="NormalJP1"/>
      </w:pPr>
      <w:r>
        <w:t xml:space="preserve">Se trata de pruebas empíricas en las que en cada una de las pruebas modificamos los valores de ciertos parámetros, evaluamos la calidad de la impresión y en ocasiones realizamos varias iteraciones. </w:t>
      </w:r>
    </w:p>
    <w:p w14:paraId="1B216BE7" w14:textId="5BDE76A6" w:rsidR="002E1653" w:rsidRDefault="002E1653" w:rsidP="00492474">
      <w:pPr>
        <w:pStyle w:val="NormalJP1"/>
      </w:pPr>
      <w:r>
        <w:t>Algunos parámetros tienen gran influencia en otros por lo que para caracterizar correctamente la impresora debemos realizarlos en orden, de otra manera el cambio de algún parámetro podría enmascarar problemas o perjudicar otro parámetro.</w:t>
      </w:r>
    </w:p>
    <w:p w14:paraId="1F84185B" w14:textId="046481BC" w:rsidR="002E1653" w:rsidRDefault="002E1653" w:rsidP="00492474">
      <w:pPr>
        <w:pStyle w:val="NormalJP1"/>
      </w:pPr>
      <w:r>
        <w:t xml:space="preserve">Hay que tener en cuenta como </w:t>
      </w:r>
      <w:proofErr w:type="spellStart"/>
      <w:r>
        <w:t>OrcaSlicer</w:t>
      </w:r>
      <w:proofErr w:type="spellEnd"/>
      <w:r>
        <w:t xml:space="preserve"> gestiona los perfiles y la información que contienen. La estructura de archivos subyacente y el modelo de herencia de los perfiles a menudo no son intuitivos, lo que dificulta comprender cómo se almacenan, vinculan y afectan las distintas configuraciones.</w:t>
      </w:r>
    </w:p>
    <w:p w14:paraId="7E31AD66" w14:textId="2D02E63F" w:rsidR="002E1653" w:rsidRDefault="002E1653" w:rsidP="00492474">
      <w:pPr>
        <w:pStyle w:val="NormalJP1"/>
      </w:pPr>
      <w:r>
        <w:t xml:space="preserve">En la fase final de la parametrización tendré que implementar estrategias para crear perfiles personalizados y </w:t>
      </w:r>
      <w:r w:rsidR="005A6253">
        <w:t>para la organización robusta de los mismos de manera que facilite la actualización y migración.</w:t>
      </w:r>
    </w:p>
    <w:p w14:paraId="556393FA" w14:textId="292ED752" w:rsidR="005A6253" w:rsidRDefault="005A6253" w:rsidP="005A6253">
      <w:pPr>
        <w:pStyle w:val="Ttulo4JP1"/>
      </w:pPr>
      <w:r>
        <w:t>Tipos de perfiles</w:t>
      </w:r>
    </w:p>
    <w:p w14:paraId="70DB75BC" w14:textId="16A748FC" w:rsidR="005A6253" w:rsidRDefault="005A6253" w:rsidP="005A6253">
      <w:pPr>
        <w:pStyle w:val="NormalJP1"/>
        <w:numPr>
          <w:ilvl w:val="0"/>
          <w:numId w:val="1"/>
        </w:numPr>
        <w:spacing w:after="0"/>
      </w:pPr>
      <w:r w:rsidRPr="005A6253">
        <w:rPr>
          <w:b/>
          <w:bCs/>
        </w:rPr>
        <w:t>IMPRESORA</w:t>
      </w:r>
      <w:r>
        <w:t xml:space="preserve"> – Es el perfil base y representa el Hardware físico, se basa en una impresora de serie de un fabricante o un perfil </w:t>
      </w:r>
      <w:proofErr w:type="spellStart"/>
      <w:r>
        <w:t>custom</w:t>
      </w:r>
      <w:proofErr w:type="spellEnd"/>
      <w:r>
        <w:t xml:space="preserve"> para un diámetro de boquilla concreto. Define qué puede hacer tu máquina y cuáles son sus límites físicos.</w:t>
      </w:r>
    </w:p>
    <w:p w14:paraId="0462DF39" w14:textId="37B42939" w:rsidR="005A6253" w:rsidRDefault="005A6253" w:rsidP="005A6253">
      <w:pPr>
        <w:pStyle w:val="NormalJP1"/>
        <w:numPr>
          <w:ilvl w:val="0"/>
          <w:numId w:val="2"/>
        </w:numPr>
        <w:spacing w:after="0"/>
      </w:pPr>
      <w:r w:rsidRPr="005A6253">
        <w:rPr>
          <w:b/>
          <w:bCs/>
        </w:rPr>
        <w:t>FILAMENTO</w:t>
      </w:r>
      <w:r>
        <w:t xml:space="preserve"> - </w:t>
      </w:r>
      <w:r>
        <w:t xml:space="preserve">Es el perfil que define cómo debe comportarse el extrusor para un material concreto. </w:t>
      </w:r>
      <w:r w:rsidRPr="00BF5B98">
        <w:rPr>
          <w:i/>
          <w:iCs/>
        </w:rPr>
        <w:t>Define los ajustes del proceso de extrusión según el material</w:t>
      </w:r>
      <w:r>
        <w:t>.</w:t>
      </w:r>
    </w:p>
    <w:p w14:paraId="58C8AA12" w14:textId="16C5D3B3" w:rsidR="005A6253" w:rsidRDefault="005A6253" w:rsidP="005A6253">
      <w:pPr>
        <w:pStyle w:val="NormalJP1"/>
        <w:numPr>
          <w:ilvl w:val="0"/>
          <w:numId w:val="2"/>
        </w:numPr>
        <w:spacing w:after="0"/>
      </w:pPr>
      <w:r w:rsidRPr="005A6253">
        <w:rPr>
          <w:b/>
          <w:bCs/>
        </w:rPr>
        <w:t>PROCESO</w:t>
      </w:r>
      <w:r>
        <w:t xml:space="preserve">- </w:t>
      </w:r>
      <w:r>
        <w:t xml:space="preserve">También conocidos como ajustes de impresión. </w:t>
      </w:r>
      <w:r w:rsidRPr="00BF5B98">
        <w:rPr>
          <w:i/>
          <w:iCs/>
        </w:rPr>
        <w:t>Define los ajustes de cómo se fabrica la pieza</w:t>
      </w:r>
      <w:r>
        <w:t>.</w:t>
      </w:r>
    </w:p>
    <w:p w14:paraId="00B2C6E8" w14:textId="17616CA7" w:rsidR="005A6253" w:rsidRDefault="005A6253" w:rsidP="005A6253">
      <w:pPr>
        <w:pStyle w:val="Ttulo4JP1"/>
      </w:pPr>
      <w:r>
        <w:t>Claves de qué define cada perfil</w:t>
      </w:r>
    </w:p>
    <w:p w14:paraId="411FEB56" w14:textId="4D7DA724" w:rsidR="005A6253" w:rsidRDefault="005A6253" w:rsidP="005A6253">
      <w:pPr>
        <w:pStyle w:val="NormalJP1"/>
        <w:numPr>
          <w:ilvl w:val="0"/>
          <w:numId w:val="1"/>
        </w:numPr>
      </w:pPr>
      <w:r>
        <w:t xml:space="preserve">Lo que dependa del material </w:t>
      </w:r>
      <w:r>
        <w:sym w:font="Wingdings" w:char="F0E0"/>
      </w:r>
      <w:r>
        <w:t xml:space="preserve"> Filamento</w:t>
      </w:r>
    </w:p>
    <w:p w14:paraId="5C8FDBAD" w14:textId="7CAF7597" w:rsidR="005A6253" w:rsidRDefault="005A6253" w:rsidP="005A6253">
      <w:pPr>
        <w:pStyle w:val="NormalJP1"/>
        <w:numPr>
          <w:ilvl w:val="0"/>
          <w:numId w:val="1"/>
        </w:numPr>
      </w:pPr>
      <w:r>
        <w:t xml:space="preserve">Lo que dependa de la máquina </w:t>
      </w:r>
      <w:r>
        <w:sym w:font="Wingdings" w:char="F0E0"/>
      </w:r>
      <w:r>
        <w:t xml:space="preserve"> Impresora</w:t>
      </w:r>
    </w:p>
    <w:p w14:paraId="78DCC448" w14:textId="3EA4B55A" w:rsidR="005A6253" w:rsidRDefault="005A6253" w:rsidP="005A6253">
      <w:pPr>
        <w:pStyle w:val="NormalJP1"/>
        <w:numPr>
          <w:ilvl w:val="0"/>
          <w:numId w:val="1"/>
        </w:numPr>
      </w:pPr>
      <w:r>
        <w:t xml:space="preserve">Lo que dependa del objeto o su calidad </w:t>
      </w:r>
      <w:r>
        <w:sym w:font="Wingdings" w:char="F0E0"/>
      </w:r>
      <w:r>
        <w:t xml:space="preserve"> Proceso</w:t>
      </w:r>
    </w:p>
    <w:p w14:paraId="66E683F4" w14:textId="77777777" w:rsidR="00E80051" w:rsidRPr="00AA3384" w:rsidRDefault="00E80051" w:rsidP="00FD3ED9">
      <w:pPr>
        <w:pStyle w:val="Ttulo4JP1"/>
      </w:pPr>
    </w:p>
    <w:p w14:paraId="34611796" w14:textId="77777777" w:rsidR="00E80051" w:rsidRPr="00845097" w:rsidRDefault="00E80051" w:rsidP="00F245F2">
      <w:pPr>
        <w:pStyle w:val="SubtituloJP1"/>
      </w:pPr>
    </w:p>
    <w:sectPr w:rsidR="00E80051" w:rsidRPr="008450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ource Code Pro">
    <w:panose1 w:val="020B0509030403020204"/>
    <w:charset w:val="00"/>
    <w:family w:val="modern"/>
    <w:pitch w:val="fixed"/>
    <w:sig w:usb0="20000007" w:usb1="00001801" w:usb2="00000000" w:usb3="00000000" w:csb0="00000193" w:csb1="00000000"/>
  </w:font>
  <w:font w:name="Alegreya Sans">
    <w:panose1 w:val="000005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Alegreya Sans Medium">
    <w:panose1 w:val="000006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Alegreya Sans Black">
    <w:panose1 w:val="00000A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Montserrat SemiBold">
    <w:panose1 w:val="00000700000000000000"/>
    <w:charset w:val="00"/>
    <w:family w:val="modern"/>
    <w:notTrueType/>
    <w:pitch w:val="variable"/>
    <w:sig w:usb0="2000020F" w:usb1="00000003" w:usb2="00000000" w:usb3="00000000" w:csb0="00000197" w:csb1="00000000"/>
  </w:font>
  <w:font w:name="IBM Plex Serif Medium">
    <w:charset w:val="00"/>
    <w:family w:val="roman"/>
    <w:pitch w:val="variable"/>
    <w:sig w:usb0="A000026F" w:usb1="5000203B" w:usb2="00000000" w:usb3="00000000" w:csb0="00000197" w:csb1="00000000"/>
  </w:font>
  <w:font w:name="IBM Plex Serif SemiBold">
    <w:charset w:val="00"/>
    <w:family w:val="roman"/>
    <w:pitch w:val="variable"/>
    <w:sig w:usb0="A000026F" w:usb1="5000203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31F50"/>
    <w:multiLevelType w:val="hybridMultilevel"/>
    <w:tmpl w:val="CF2C423E"/>
    <w:lvl w:ilvl="0" w:tplc="41E663DE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9A79A5"/>
    <w:multiLevelType w:val="hybridMultilevel"/>
    <w:tmpl w:val="B3CE5DC8"/>
    <w:lvl w:ilvl="0" w:tplc="A4D87EB6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2331545">
    <w:abstractNumId w:val="0"/>
  </w:num>
  <w:num w:numId="2" w16cid:durableId="8377718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653"/>
    <w:rsid w:val="00087908"/>
    <w:rsid w:val="000F1609"/>
    <w:rsid w:val="00180DF8"/>
    <w:rsid w:val="001B13B2"/>
    <w:rsid w:val="001F1F84"/>
    <w:rsid w:val="002424CD"/>
    <w:rsid w:val="00282D4F"/>
    <w:rsid w:val="002A3D7F"/>
    <w:rsid w:val="002B2783"/>
    <w:rsid w:val="002E1653"/>
    <w:rsid w:val="004225CB"/>
    <w:rsid w:val="00472C13"/>
    <w:rsid w:val="00492474"/>
    <w:rsid w:val="00495EEF"/>
    <w:rsid w:val="004C0A89"/>
    <w:rsid w:val="00504F29"/>
    <w:rsid w:val="00551A48"/>
    <w:rsid w:val="005553F7"/>
    <w:rsid w:val="00573C05"/>
    <w:rsid w:val="005A6253"/>
    <w:rsid w:val="005B68C6"/>
    <w:rsid w:val="005C7198"/>
    <w:rsid w:val="005D1047"/>
    <w:rsid w:val="005F31D4"/>
    <w:rsid w:val="0062116F"/>
    <w:rsid w:val="0062722C"/>
    <w:rsid w:val="00645B77"/>
    <w:rsid w:val="006A1270"/>
    <w:rsid w:val="00731E3B"/>
    <w:rsid w:val="0073430A"/>
    <w:rsid w:val="00792B4E"/>
    <w:rsid w:val="007D29BB"/>
    <w:rsid w:val="00822283"/>
    <w:rsid w:val="0083347D"/>
    <w:rsid w:val="00845097"/>
    <w:rsid w:val="00891375"/>
    <w:rsid w:val="008A493B"/>
    <w:rsid w:val="009173DA"/>
    <w:rsid w:val="00967470"/>
    <w:rsid w:val="0098044C"/>
    <w:rsid w:val="00995013"/>
    <w:rsid w:val="009C129D"/>
    <w:rsid w:val="00A241A7"/>
    <w:rsid w:val="00A50440"/>
    <w:rsid w:val="00AA3384"/>
    <w:rsid w:val="00AC0F32"/>
    <w:rsid w:val="00AE6D4A"/>
    <w:rsid w:val="00B15776"/>
    <w:rsid w:val="00B71937"/>
    <w:rsid w:val="00B8095E"/>
    <w:rsid w:val="00BB172A"/>
    <w:rsid w:val="00BD7E1B"/>
    <w:rsid w:val="00BE0BB8"/>
    <w:rsid w:val="00C14C43"/>
    <w:rsid w:val="00C32004"/>
    <w:rsid w:val="00C35F53"/>
    <w:rsid w:val="00D04B2F"/>
    <w:rsid w:val="00D221B3"/>
    <w:rsid w:val="00DF53FC"/>
    <w:rsid w:val="00E6497E"/>
    <w:rsid w:val="00E80051"/>
    <w:rsid w:val="00EF7CC5"/>
    <w:rsid w:val="00F1149B"/>
    <w:rsid w:val="00F13EA8"/>
    <w:rsid w:val="00F245F2"/>
    <w:rsid w:val="00F27067"/>
    <w:rsid w:val="00FD3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72EF9"/>
  <w15:chartTrackingRefBased/>
  <w15:docId w15:val="{1861AD20-4D18-4E17-AE7F-BDB8DB8E7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F53FC"/>
    <w:pPr>
      <w:spacing w:after="160" w:line="259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rsid w:val="00C14C43"/>
    <w:pPr>
      <w:keepNext/>
      <w:keepLines/>
      <w:spacing w:before="240" w:after="0"/>
      <w:outlineLvl w:val="0"/>
    </w:pPr>
    <w:rPr>
      <w:rFonts w:ascii="Calibri Light" w:eastAsia="Times New Roman" w:hAnsi="Calibri Light"/>
      <w:color w:val="2F5496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rsid w:val="00C14C43"/>
    <w:pPr>
      <w:keepNext/>
      <w:keepLines/>
      <w:spacing w:before="40" w:after="0"/>
      <w:outlineLvl w:val="1"/>
    </w:pPr>
    <w:rPr>
      <w:rFonts w:ascii="Calibri Light" w:eastAsia="Times New Roman" w:hAnsi="Calibri Light"/>
      <w:color w:val="2F5496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14C43"/>
    <w:pPr>
      <w:keepNext/>
      <w:keepLines/>
      <w:spacing w:before="40" w:after="0"/>
      <w:outlineLvl w:val="2"/>
    </w:pPr>
    <w:rPr>
      <w:rFonts w:ascii="Calibri Light" w:eastAsia="Times New Roman" w:hAnsi="Calibri Light"/>
      <w:color w:val="1F3763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4C43"/>
    <w:pPr>
      <w:keepNext/>
      <w:keepLines/>
      <w:spacing w:before="40" w:after="0"/>
      <w:outlineLvl w:val="3"/>
    </w:pPr>
    <w:rPr>
      <w:rFonts w:ascii="Calibri Light" w:eastAsia="Times New Roman" w:hAnsi="Calibri Light"/>
      <w:i/>
      <w:iCs/>
      <w:color w:val="2F549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odigo">
    <w:name w:val="Codigo"/>
    <w:basedOn w:val="Normal"/>
    <w:link w:val="CodigoCar"/>
    <w:qFormat/>
    <w:rsid w:val="00492474"/>
    <w:rPr>
      <w:rFonts w:ascii="Source Code Pro" w:hAnsi="Source Code Pro"/>
      <w:color w:val="595959"/>
      <w:sz w:val="18"/>
    </w:rPr>
  </w:style>
  <w:style w:type="character" w:customStyle="1" w:styleId="CodigoCar">
    <w:name w:val="Codigo Car"/>
    <w:link w:val="Codigo"/>
    <w:rsid w:val="00492474"/>
    <w:rPr>
      <w:rFonts w:ascii="Source Code Pro" w:hAnsi="Source Code Pro"/>
      <w:color w:val="595959"/>
      <w:sz w:val="18"/>
    </w:rPr>
  </w:style>
  <w:style w:type="paragraph" w:customStyle="1" w:styleId="NormalJP1">
    <w:name w:val="Normal JP1"/>
    <w:basedOn w:val="Normal"/>
    <w:link w:val="NormalJP1Car"/>
    <w:qFormat/>
    <w:rsid w:val="00492474"/>
    <w:rPr>
      <w:rFonts w:ascii="Alegreya Sans" w:hAnsi="Alegreya Sans"/>
    </w:rPr>
  </w:style>
  <w:style w:type="character" w:customStyle="1" w:styleId="NormalJP1Car">
    <w:name w:val="Normal JP1 Car"/>
    <w:link w:val="NormalJP1"/>
    <w:rsid w:val="00492474"/>
    <w:rPr>
      <w:rFonts w:ascii="Alegreya Sans" w:hAnsi="Alegreya Sans"/>
    </w:rPr>
  </w:style>
  <w:style w:type="paragraph" w:customStyle="1" w:styleId="SinespaciadoJP1">
    <w:name w:val="Sin espaciado JP1"/>
    <w:basedOn w:val="Sinespaciado"/>
    <w:link w:val="SinespaciadoJP1Car"/>
    <w:qFormat/>
    <w:rsid w:val="00C14C43"/>
    <w:rPr>
      <w:rFonts w:ascii="Alegreya Sans" w:hAnsi="Alegreya Sans"/>
    </w:rPr>
  </w:style>
  <w:style w:type="character" w:customStyle="1" w:styleId="SinespaciadoJP1Car">
    <w:name w:val="Sin espaciado JP1 Car"/>
    <w:link w:val="SinespaciadoJP1"/>
    <w:rsid w:val="00C14C43"/>
    <w:rPr>
      <w:rFonts w:ascii="Alegreya Sans" w:hAnsi="Alegreya Sans"/>
    </w:rPr>
  </w:style>
  <w:style w:type="paragraph" w:styleId="Sinespaciado">
    <w:name w:val="No Spacing"/>
    <w:uiPriority w:val="1"/>
    <w:rsid w:val="00C14C43"/>
    <w:rPr>
      <w:sz w:val="22"/>
      <w:szCs w:val="22"/>
      <w:lang w:eastAsia="en-US"/>
    </w:rPr>
  </w:style>
  <w:style w:type="paragraph" w:customStyle="1" w:styleId="SubtituloJP1">
    <w:name w:val="Subtitulo JP1"/>
    <w:basedOn w:val="Subttulo"/>
    <w:link w:val="SubtituloJP1Car"/>
    <w:qFormat/>
    <w:rsid w:val="00F245F2"/>
    <w:pPr>
      <w:jc w:val="right"/>
    </w:pPr>
    <w:rPr>
      <w:rFonts w:ascii="Alegreya Sans Medium" w:hAnsi="Alegreya Sans Medium"/>
      <w:color w:val="20C6B6"/>
      <w:sz w:val="32"/>
      <w:szCs w:val="32"/>
    </w:rPr>
  </w:style>
  <w:style w:type="character" w:customStyle="1" w:styleId="SubtituloJP1Car">
    <w:name w:val="Subtitulo JP1 Car"/>
    <w:link w:val="SubtituloJP1"/>
    <w:rsid w:val="00F245F2"/>
    <w:rPr>
      <w:rFonts w:ascii="Alegreya Sans Medium" w:eastAsia="Times New Roman" w:hAnsi="Alegreya Sans Medium"/>
      <w:color w:val="20C6B6"/>
      <w:spacing w:val="15"/>
      <w:sz w:val="32"/>
      <w:szCs w:val="32"/>
    </w:rPr>
  </w:style>
  <w:style w:type="paragraph" w:styleId="Subttulo">
    <w:name w:val="Subtitle"/>
    <w:basedOn w:val="Normal"/>
    <w:next w:val="Normal"/>
    <w:link w:val="SubttuloCar"/>
    <w:uiPriority w:val="11"/>
    <w:rsid w:val="00C14C43"/>
    <w:pPr>
      <w:numPr>
        <w:ilvl w:val="1"/>
      </w:numPr>
    </w:pPr>
    <w:rPr>
      <w:rFonts w:eastAsia="Times New Roman"/>
      <w:color w:val="5A5A5A"/>
      <w:spacing w:val="15"/>
    </w:rPr>
  </w:style>
  <w:style w:type="character" w:customStyle="1" w:styleId="SubttuloCar">
    <w:name w:val="Subtítulo Car"/>
    <w:link w:val="Subttulo"/>
    <w:uiPriority w:val="11"/>
    <w:rsid w:val="00C14C43"/>
    <w:rPr>
      <w:rFonts w:eastAsia="Times New Roman"/>
      <w:color w:val="5A5A5A"/>
      <w:spacing w:val="15"/>
    </w:rPr>
  </w:style>
  <w:style w:type="paragraph" w:customStyle="1" w:styleId="TextoennegritaJP1">
    <w:name w:val="Texto en negrita JP 1"/>
    <w:basedOn w:val="Normal"/>
    <w:link w:val="TextoennegritaJP1Car"/>
    <w:qFormat/>
    <w:rsid w:val="00C14C43"/>
    <w:rPr>
      <w:rFonts w:ascii="Alegreya Sans Black" w:hAnsi="Alegreya Sans Black"/>
    </w:rPr>
  </w:style>
  <w:style w:type="character" w:customStyle="1" w:styleId="TextoennegritaJP1Car">
    <w:name w:val="Texto en negrita JP 1 Car"/>
    <w:link w:val="TextoennegritaJP1"/>
    <w:rsid w:val="00C14C43"/>
    <w:rPr>
      <w:rFonts w:ascii="Alegreya Sans Black" w:hAnsi="Alegreya Sans Black"/>
    </w:rPr>
  </w:style>
  <w:style w:type="paragraph" w:customStyle="1" w:styleId="Ttulo1JP1">
    <w:name w:val="Título 1 JP1"/>
    <w:basedOn w:val="Ttulo1"/>
    <w:link w:val="Ttulo1JP1Car"/>
    <w:qFormat/>
    <w:rsid w:val="007D29BB"/>
    <w:rPr>
      <w:rFonts w:ascii="Montserrat SemiBold" w:hAnsi="Montserrat SemiBold"/>
      <w:b/>
      <w:bCs/>
      <w:color w:val="0B769F" w:themeColor="accent4" w:themeShade="BF"/>
      <w:sz w:val="36"/>
      <w:szCs w:val="36"/>
    </w:rPr>
  </w:style>
  <w:style w:type="character" w:customStyle="1" w:styleId="Ttulo1JP1Car">
    <w:name w:val="Título 1 JP1 Car"/>
    <w:link w:val="Ttulo1JP1"/>
    <w:rsid w:val="007D29BB"/>
    <w:rPr>
      <w:rFonts w:ascii="Montserrat SemiBold" w:eastAsia="Times New Roman" w:hAnsi="Montserrat SemiBold"/>
      <w:b/>
      <w:bCs/>
      <w:color w:val="0B769F" w:themeColor="accent4" w:themeShade="BF"/>
      <w:sz w:val="36"/>
      <w:szCs w:val="36"/>
      <w:lang w:eastAsia="en-US"/>
    </w:rPr>
  </w:style>
  <w:style w:type="character" w:customStyle="1" w:styleId="Ttulo1Car">
    <w:name w:val="Título 1 Car"/>
    <w:link w:val="Ttulo1"/>
    <w:uiPriority w:val="9"/>
    <w:rsid w:val="00C14C43"/>
    <w:rPr>
      <w:rFonts w:ascii="Calibri Light" w:eastAsia="Times New Roman" w:hAnsi="Calibri Light" w:cs="Times New Roman"/>
      <w:color w:val="2F5496"/>
      <w:sz w:val="32"/>
      <w:szCs w:val="32"/>
    </w:rPr>
  </w:style>
  <w:style w:type="paragraph" w:customStyle="1" w:styleId="Ttulo2JP1">
    <w:name w:val="Título 2 JP1"/>
    <w:basedOn w:val="Ttulo2"/>
    <w:link w:val="Ttulo2JP1Car"/>
    <w:qFormat/>
    <w:rsid w:val="007D29BB"/>
    <w:rPr>
      <w:rFonts w:ascii="IBM Plex Serif Medium" w:hAnsi="IBM Plex Serif Medium"/>
      <w:b/>
      <w:i/>
      <w:iCs/>
      <w:color w:val="4C94D8" w:themeColor="text2" w:themeTint="80"/>
      <w:sz w:val="32"/>
      <w:szCs w:val="32"/>
    </w:rPr>
  </w:style>
  <w:style w:type="character" w:customStyle="1" w:styleId="Ttulo2JP1Car">
    <w:name w:val="Título 2 JP1 Car"/>
    <w:link w:val="Ttulo2JP1"/>
    <w:rsid w:val="007D29BB"/>
    <w:rPr>
      <w:rFonts w:ascii="IBM Plex Serif Medium" w:eastAsia="Times New Roman" w:hAnsi="IBM Plex Serif Medium"/>
      <w:b/>
      <w:i/>
      <w:iCs/>
      <w:color w:val="4C94D8" w:themeColor="text2" w:themeTint="80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semiHidden/>
    <w:rsid w:val="00C14C43"/>
    <w:rPr>
      <w:rFonts w:ascii="Calibri Light" w:eastAsia="Times New Roman" w:hAnsi="Calibri Light" w:cs="Times New Roman"/>
      <w:color w:val="2F5496"/>
      <w:sz w:val="26"/>
      <w:szCs w:val="26"/>
    </w:rPr>
  </w:style>
  <w:style w:type="paragraph" w:customStyle="1" w:styleId="Ttulo3JP1">
    <w:name w:val="Título 3 JP1"/>
    <w:basedOn w:val="Ttulo3"/>
    <w:link w:val="Ttulo3JP1Car"/>
    <w:qFormat/>
    <w:rsid w:val="007D29BB"/>
    <w:rPr>
      <w:rFonts w:ascii="Montserrat SemiBold" w:hAnsi="Montserrat SemiBold"/>
      <w:color w:val="45B0E1" w:themeColor="accent1" w:themeTint="99"/>
      <w:sz w:val="28"/>
      <w:szCs w:val="28"/>
    </w:rPr>
  </w:style>
  <w:style w:type="character" w:customStyle="1" w:styleId="Ttulo3JP1Car">
    <w:name w:val="Título 3 JP1 Car"/>
    <w:link w:val="Ttulo3JP1"/>
    <w:rsid w:val="007D29BB"/>
    <w:rPr>
      <w:rFonts w:ascii="Montserrat SemiBold" w:eastAsia="Times New Roman" w:hAnsi="Montserrat SemiBold"/>
      <w:color w:val="45B0E1" w:themeColor="accent1" w:themeTint="99"/>
      <w:sz w:val="28"/>
      <w:szCs w:val="28"/>
      <w:lang w:eastAsia="en-US"/>
    </w:rPr>
  </w:style>
  <w:style w:type="character" w:customStyle="1" w:styleId="Ttulo3Car">
    <w:name w:val="Título 3 Car"/>
    <w:link w:val="Ttulo3"/>
    <w:uiPriority w:val="9"/>
    <w:semiHidden/>
    <w:rsid w:val="00C14C43"/>
    <w:rPr>
      <w:rFonts w:ascii="Calibri Light" w:eastAsia="Times New Roman" w:hAnsi="Calibri Light" w:cs="Times New Roman"/>
      <w:color w:val="1F3763"/>
      <w:sz w:val="24"/>
      <w:szCs w:val="24"/>
    </w:rPr>
  </w:style>
  <w:style w:type="paragraph" w:customStyle="1" w:styleId="Ttulo4JP1">
    <w:name w:val="Título 4 JP1"/>
    <w:basedOn w:val="Ttulo4"/>
    <w:link w:val="Ttulo4JP1Car"/>
    <w:qFormat/>
    <w:rsid w:val="007D29BB"/>
    <w:rPr>
      <w:rFonts w:ascii="IBM Plex Serif SemiBold" w:hAnsi="IBM Plex Serif SemiBold"/>
      <w:i w:val="0"/>
      <w:iCs w:val="0"/>
      <w:color w:val="83CAEB" w:themeColor="accent1" w:themeTint="66"/>
    </w:rPr>
  </w:style>
  <w:style w:type="character" w:customStyle="1" w:styleId="Ttulo4JP1Car">
    <w:name w:val="Título 4 JP1 Car"/>
    <w:link w:val="Ttulo4JP1"/>
    <w:rsid w:val="007D29BB"/>
    <w:rPr>
      <w:rFonts w:ascii="IBM Plex Serif SemiBold" w:eastAsia="Times New Roman" w:hAnsi="IBM Plex Serif SemiBold"/>
      <w:color w:val="83CAEB" w:themeColor="accent1" w:themeTint="66"/>
      <w:sz w:val="22"/>
      <w:szCs w:val="22"/>
      <w:lang w:eastAsia="en-US"/>
    </w:rPr>
  </w:style>
  <w:style w:type="character" w:customStyle="1" w:styleId="Ttulo4Car">
    <w:name w:val="Título 4 Car"/>
    <w:link w:val="Ttulo4"/>
    <w:uiPriority w:val="9"/>
    <w:semiHidden/>
    <w:rsid w:val="00C14C43"/>
    <w:rPr>
      <w:rFonts w:ascii="Calibri Light" w:eastAsia="Times New Roman" w:hAnsi="Calibri Light" w:cs="Times New Roman"/>
      <w:i/>
      <w:iCs/>
      <w:color w:val="2F5496"/>
    </w:rPr>
  </w:style>
  <w:style w:type="paragraph" w:customStyle="1" w:styleId="TtuloJP1">
    <w:name w:val="Título JP1"/>
    <w:basedOn w:val="Ttulo"/>
    <w:link w:val="TtuloJP1Car"/>
    <w:autoRedefine/>
    <w:qFormat/>
    <w:rsid w:val="007D29BB"/>
    <w:rPr>
      <w:rFonts w:ascii="IBM Plex Serif SemiBold" w:hAnsi="IBM Plex Serif SemiBold"/>
      <w:color w:val="0070C0"/>
      <w:sz w:val="48"/>
      <w:szCs w:val="48"/>
    </w:rPr>
  </w:style>
  <w:style w:type="character" w:customStyle="1" w:styleId="TtuloJP1Car">
    <w:name w:val="Título JP1 Car"/>
    <w:link w:val="TtuloJP1"/>
    <w:rsid w:val="007D29BB"/>
    <w:rPr>
      <w:rFonts w:ascii="IBM Plex Serif SemiBold" w:eastAsia="Times New Roman" w:hAnsi="IBM Plex Serif SemiBold"/>
      <w:color w:val="0070C0"/>
      <w:spacing w:val="-10"/>
      <w:kern w:val="28"/>
      <w:sz w:val="48"/>
      <w:szCs w:val="48"/>
      <w:lang w:eastAsia="en-US"/>
    </w:rPr>
  </w:style>
  <w:style w:type="paragraph" w:styleId="Ttulo">
    <w:name w:val="Title"/>
    <w:basedOn w:val="Normal"/>
    <w:next w:val="Normal"/>
    <w:link w:val="TtuloCar"/>
    <w:uiPriority w:val="10"/>
    <w:rsid w:val="00C14C43"/>
    <w:pPr>
      <w:spacing w:after="0" w:line="240" w:lineRule="auto"/>
      <w:contextualSpacing/>
    </w:pPr>
    <w:rPr>
      <w:rFonts w:ascii="Calibri Light" w:eastAsia="Times New Roman" w:hAnsi="Calibri Light"/>
      <w:spacing w:val="-10"/>
      <w:kern w:val="28"/>
      <w:sz w:val="56"/>
      <w:szCs w:val="56"/>
    </w:rPr>
  </w:style>
  <w:style w:type="character" w:customStyle="1" w:styleId="TtuloCar">
    <w:name w:val="Título Car"/>
    <w:link w:val="Ttulo"/>
    <w:uiPriority w:val="10"/>
    <w:rsid w:val="00C14C43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customStyle="1" w:styleId="Ejercicio">
    <w:name w:val="Ejercicio"/>
    <w:basedOn w:val="Codigo"/>
    <w:link w:val="EjercicioCar"/>
    <w:qFormat/>
    <w:rsid w:val="00D04B2F"/>
    <w:rPr>
      <w:i/>
      <w:color w:val="262626" w:themeColor="text1" w:themeTint="D9"/>
    </w:rPr>
  </w:style>
  <w:style w:type="character" w:customStyle="1" w:styleId="EjercicioCar">
    <w:name w:val="Ejercicio Car"/>
    <w:basedOn w:val="CodigoCar"/>
    <w:link w:val="Ejercicio"/>
    <w:rsid w:val="00D04B2F"/>
    <w:rPr>
      <w:rFonts w:ascii="Source Code Pro" w:hAnsi="Source Code Pro"/>
      <w:i/>
      <w:color w:val="262626" w:themeColor="text1" w:themeTint="D9"/>
      <w:sz w:val="18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uanp\AppData\Roaming\Microsoft\Templates\normal_JP_BLUE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B79C314F0FE884EB620CE3DE12D5E0D" ma:contentTypeVersion="40" ma:contentTypeDescription="Crear nuevo documento." ma:contentTypeScope="" ma:versionID="ee12ac09659977472055b513009e5796">
  <xsd:schema xmlns:xsd="http://www.w3.org/2001/XMLSchema" xmlns:xs="http://www.w3.org/2001/XMLSchema" xmlns:p="http://schemas.microsoft.com/office/2006/metadata/properties" xmlns:ns3="daef6206-7a25-4cdc-b855-f4851ce6aa1a" xmlns:ns4="614ccf1c-fdd3-42cf-85c0-4b0144495e15" targetNamespace="http://schemas.microsoft.com/office/2006/metadata/properties" ma:root="true" ma:fieldsID="d0c9dedb99d92ffe2ea8fa4fa925ebf4" ns3:_="" ns4:_="">
    <xsd:import namespace="daef6206-7a25-4cdc-b855-f4851ce6aa1a"/>
    <xsd:import namespace="614ccf1c-fdd3-42cf-85c0-4b0144495e15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DateTaken" minOccurs="0"/>
                <xsd:element ref="ns4:MediaServiceOCR" minOccurs="0"/>
                <xsd:element ref="ns4:NotebookType" minOccurs="0"/>
                <xsd:element ref="ns4:FolderType" minOccurs="0"/>
                <xsd:element ref="ns4:CultureName" minOccurs="0"/>
                <xsd:element ref="ns4:AppVersion" minOccurs="0"/>
                <xsd:element ref="ns4:TeamsChannelId" minOccurs="0"/>
                <xsd:element ref="ns4:Owner" minOccurs="0"/>
                <xsd:element ref="ns4:Math_Settings" minOccurs="0"/>
                <xsd:element ref="ns4:DefaultSectionNames" minOccurs="0"/>
                <xsd:element ref="ns4:Templates" minOccurs="0"/>
                <xsd:element ref="ns4:Teachers" minOccurs="0"/>
                <xsd:element ref="ns4:Students" minOccurs="0"/>
                <xsd:element ref="ns4:Student_Groups" minOccurs="0"/>
                <xsd:element ref="ns4:Invited_Teachers" minOccurs="0"/>
                <xsd:element ref="ns4:Invited_Students" minOccurs="0"/>
                <xsd:element ref="ns4:Self_Registration_Enabled" minOccurs="0"/>
                <xsd:element ref="ns4:Has_Teacher_Only_SectionGroup" minOccurs="0"/>
                <xsd:element ref="ns4:Is_Collaboration_Space_Locked" minOccurs="0"/>
                <xsd:element ref="ns4:IsNotebookLocked" minOccurs="0"/>
                <xsd:element ref="ns4:Leaders" minOccurs="0"/>
                <xsd:element ref="ns4:Members" minOccurs="0"/>
                <xsd:element ref="ns4:Member_Groups" minOccurs="0"/>
                <xsd:element ref="ns4:Distribution_Groups" minOccurs="0"/>
                <xsd:element ref="ns4:LMS_Mappings" minOccurs="0"/>
                <xsd:element ref="ns4:Invited_Leaders" minOccurs="0"/>
                <xsd:element ref="ns4:Invited_Members" minOccurs="0"/>
                <xsd:element ref="ns4:Has_Leaders_Only_SectionGroup" minOccurs="0"/>
                <xsd:element ref="ns4:MediaServiceGenerationTime" minOccurs="0"/>
                <xsd:element ref="ns4:MediaServiceEventHashCode" minOccurs="0"/>
                <xsd:element ref="ns4:MediaServiceLocation" minOccurs="0"/>
                <xsd:element ref="ns4:MediaLengthInSeconds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ef6206-7a25-4cdc-b855-f4851ce6aa1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de la sugerencia para compartir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4ccf1c-fdd3-42cf-85c0-4b0144495e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NotebookType" ma:index="16" nillable="true" ma:displayName="Notebook Type" ma:internalName="NotebookType">
      <xsd:simpleType>
        <xsd:restriction base="dms:Text"/>
      </xsd:simpleType>
    </xsd:element>
    <xsd:element name="FolderType" ma:index="17" nillable="true" ma:displayName="Folder Type" ma:internalName="FolderType">
      <xsd:simpleType>
        <xsd:restriction base="dms:Text"/>
      </xsd:simpleType>
    </xsd:element>
    <xsd:element name="CultureName" ma:index="18" nillable="true" ma:displayName="Culture Name" ma:internalName="CultureName">
      <xsd:simpleType>
        <xsd:restriction base="dms:Text"/>
      </xsd:simpleType>
    </xsd:element>
    <xsd:element name="AppVersion" ma:index="19" nillable="true" ma:displayName="App Version" ma:internalName="AppVersion">
      <xsd:simpleType>
        <xsd:restriction base="dms:Text"/>
      </xsd:simpleType>
    </xsd:element>
    <xsd:element name="TeamsChannelId" ma:index="20" nillable="true" ma:displayName="Teams Channel Id" ma:internalName="TeamsChannelId">
      <xsd:simpleType>
        <xsd:restriction base="dms:Text"/>
      </xsd:simpleType>
    </xsd:element>
    <xsd:element name="Owner" ma:index="21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22" nillable="true" ma:displayName="Math Settings" ma:internalName="Math_Settings">
      <xsd:simpleType>
        <xsd:restriction base="dms:Text"/>
      </xsd:simpleType>
    </xsd:element>
    <xsd:element name="DefaultSectionNames" ma:index="23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4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5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6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7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28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9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30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31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32" nillable="true" ma:displayName="Is Collaboration Space Locked" ma:internalName="Is_Collaboration_Space_Locked">
      <xsd:simpleType>
        <xsd:restriction base="dms:Boolean"/>
      </xsd:simpleType>
    </xsd:element>
    <xsd:element name="IsNotebookLocked" ma:index="33" nillable="true" ma:displayName="Is Notebook Locked" ma:internalName="IsNotebookLocked">
      <xsd:simpleType>
        <xsd:restriction base="dms:Boolean"/>
      </xsd:simpleType>
    </xsd:element>
    <xsd:element name="Leaders" ma:index="34" nillable="true" ma:displayName="Leaders" ma:internalName="Lead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s" ma:index="35" nillable="true" ma:displayName="Members" ma:internalName="Memb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_Groups" ma:index="36" nillable="true" ma:displayName="Member Groups" ma:internalName="Member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37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8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Leaders" ma:index="39" nillable="true" ma:displayName="Invited Leaders" ma:internalName="Invited_Leaders">
      <xsd:simpleType>
        <xsd:restriction base="dms:Note">
          <xsd:maxLength value="255"/>
        </xsd:restriction>
      </xsd:simpleType>
    </xsd:element>
    <xsd:element name="Invited_Members" ma:index="40" nillable="true" ma:displayName="Invited Members" ma:internalName="Invited_Members">
      <xsd:simpleType>
        <xsd:restriction base="dms:Note">
          <xsd:maxLength value="255"/>
        </xsd:restriction>
      </xsd:simpleType>
    </xsd:element>
    <xsd:element name="Has_Leaders_Only_SectionGroup" ma:index="41" nillable="true" ma:displayName="Has Leaders Only SectionGroup" ma:internalName="Has_Leaders_Only_SectionGroup">
      <xsd:simpleType>
        <xsd:restriction base="dms:Boolean"/>
      </xsd:simpleType>
    </xsd:element>
    <xsd:element name="MediaServiceGenerationTime" ma:index="4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4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44" nillable="true" ma:displayName="Location" ma:internalName="MediaServiceLocation" ma:readOnly="true">
      <xsd:simpleType>
        <xsd:restriction base="dms:Text"/>
      </xsd:simpleType>
    </xsd:element>
    <xsd:element name="MediaLengthInSeconds" ma:index="45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4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4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E49E6B6-E1D8-4FE9-A7DE-EEF73F1FD7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ef6206-7a25-4cdc-b855-f4851ce6aa1a"/>
    <ds:schemaRef ds:uri="614ccf1c-fdd3-42cf-85c0-4b0144495e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B59C83D-F10A-4440-A2FC-19FEE99715C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normal_JP_BLUE.dotx</Template>
  <TotalTime>16</TotalTime>
  <Pages>1</Pages>
  <Words>295</Words>
  <Characters>1692</Characters>
  <Application>Microsoft Office Word</Application>
  <DocSecurity>0</DocSecurity>
  <Lines>47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Carlos III de Madrid</Company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Pedro Perianes</dc:creator>
  <cp:keywords/>
  <dc:description/>
  <cp:lastModifiedBy>Juan Pedro  Perianes Rodríguez</cp:lastModifiedBy>
  <cp:revision>1</cp:revision>
  <dcterms:created xsi:type="dcterms:W3CDTF">2026-02-10T19:14:00Z</dcterms:created>
  <dcterms:modified xsi:type="dcterms:W3CDTF">2026-02-10T19:30:00Z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0x010100FB79C314F0FE884EB620CE3DE12D5E0D</vt:lpwstr>
  </property>
  <property fmtid="{D5CDD505-2E9C-101B-9397-08002B2CF9AE}" pid="3" name="Invited_Teachers">
    <vt:lpwstr/>
  </property>
  <property fmtid="{D5CDD505-2E9C-101B-9397-08002B2CF9AE}" pid="4" name="IsNotebookLocked">
    <vt:lpwstr/>
  </property>
  <property fmtid="{D5CDD505-2E9C-101B-9397-08002B2CF9AE}" pid="5" name="DefaultSectionNames">
    <vt:lpwstr/>
  </property>
  <property fmtid="{D5CDD505-2E9C-101B-9397-08002B2CF9AE}" pid="6" name="Invited_Members">
    <vt:lpwstr/>
  </property>
  <property fmtid="{D5CDD505-2E9C-101B-9397-08002B2CF9AE}" pid="7" name="Templates">
    <vt:lpwstr/>
  </property>
  <property fmtid="{D5CDD505-2E9C-101B-9397-08002B2CF9AE}" pid="8" name="FolderType">
    <vt:lpwstr/>
  </property>
  <property fmtid="{D5CDD505-2E9C-101B-9397-08002B2CF9AE}" pid="9" name="Math_Settings">
    <vt:lpwstr/>
  </property>
  <property fmtid="{D5CDD505-2E9C-101B-9397-08002B2CF9AE}" pid="10" name="Owner">
    <vt:lpwstr/>
  </property>
  <property fmtid="{D5CDD505-2E9C-101B-9397-08002B2CF9AE}" pid="11" name="Students">
    <vt:lpwstr/>
  </property>
  <property fmtid="{D5CDD505-2E9C-101B-9397-08002B2CF9AE}" pid="12" name="Student_Groups">
    <vt:lpwstr/>
  </property>
  <property fmtid="{D5CDD505-2E9C-101B-9397-08002B2CF9AE}" pid="13" name="AppVersion">
    <vt:lpwstr/>
  </property>
  <property fmtid="{D5CDD505-2E9C-101B-9397-08002B2CF9AE}" pid="14" name="LMS_Mappings">
    <vt:lpwstr/>
  </property>
  <property fmtid="{D5CDD505-2E9C-101B-9397-08002B2CF9AE}" pid="15" name="Has_Teacher_Only_SectionGroup">
    <vt:lpwstr/>
  </property>
  <property fmtid="{D5CDD505-2E9C-101B-9397-08002B2CF9AE}" pid="16" name="NotebookType">
    <vt:lpwstr/>
  </property>
  <property fmtid="{D5CDD505-2E9C-101B-9397-08002B2CF9AE}" pid="17" name="Distribution_Groups">
    <vt:lpwstr/>
  </property>
  <property fmtid="{D5CDD505-2E9C-101B-9397-08002B2CF9AE}" pid="18" name="Invited_Leaders">
    <vt:lpwstr/>
  </property>
  <property fmtid="{D5CDD505-2E9C-101B-9397-08002B2CF9AE}" pid="19" name="Members">
    <vt:lpwstr/>
  </property>
  <property fmtid="{D5CDD505-2E9C-101B-9397-08002B2CF9AE}" pid="20" name="Member_Groups">
    <vt:lpwstr/>
  </property>
  <property fmtid="{D5CDD505-2E9C-101B-9397-08002B2CF9AE}" pid="21" name="Has_Leaders_Only_SectionGroup">
    <vt:lpwstr/>
  </property>
  <property fmtid="{D5CDD505-2E9C-101B-9397-08002B2CF9AE}" pid="22" name="Teachers">
    <vt:lpwstr/>
  </property>
  <property fmtid="{D5CDD505-2E9C-101B-9397-08002B2CF9AE}" pid="23" name="TeamsChannelId">
    <vt:lpwstr/>
  </property>
  <property fmtid="{D5CDD505-2E9C-101B-9397-08002B2CF9AE}" pid="24" name="Invited_Students">
    <vt:lpwstr/>
  </property>
  <property fmtid="{D5CDD505-2E9C-101B-9397-08002B2CF9AE}" pid="25" name="Is_Collaboration_Space_Locked">
    <vt:lpwstr/>
  </property>
  <property fmtid="{D5CDD505-2E9C-101B-9397-08002B2CF9AE}" pid="26" name="Self_Registration_Enabled">
    <vt:lpwstr/>
  </property>
  <property fmtid="{D5CDD505-2E9C-101B-9397-08002B2CF9AE}" pid="27" name="CultureName">
    <vt:lpwstr/>
  </property>
  <property fmtid="{D5CDD505-2E9C-101B-9397-08002B2CF9AE}" pid="28" name="Leaders">
    <vt:lpwstr/>
  </property>
</Properties>
</file>