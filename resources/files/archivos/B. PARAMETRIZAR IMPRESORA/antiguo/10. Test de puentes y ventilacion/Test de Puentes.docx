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8C1E4" w14:textId="77777777" w:rsidR="00D04B2F" w:rsidRPr="005D1047" w:rsidRDefault="00D04B2F" w:rsidP="00492474">
      <w:pPr>
        <w:pStyle w:val="Codigo"/>
      </w:pPr>
    </w:p>
    <w:p w14:paraId="1EF32258" w14:textId="72DB33B1" w:rsidR="00E80051" w:rsidRDefault="00C15995" w:rsidP="00C15995">
      <w:pPr>
        <w:pStyle w:val="TtuloJP1"/>
      </w:pPr>
      <w:r>
        <w:t>Test de Puentes</w:t>
      </w:r>
    </w:p>
    <w:p w14:paraId="733E26D5" w14:textId="6280761E" w:rsidR="004F3FCA" w:rsidRDefault="004F3FCA" w:rsidP="004F3FCA">
      <w:pPr>
        <w:pStyle w:val="Ttulo1JP1"/>
      </w:pPr>
      <w:r>
        <w:t>Qué es un puente</w:t>
      </w:r>
    </w:p>
    <w:p w14:paraId="4E9309A8" w14:textId="0EA521C0" w:rsidR="00C15995" w:rsidRDefault="00C15995" w:rsidP="00C15995">
      <w:pPr>
        <w:pStyle w:val="NormalJP1"/>
      </w:pPr>
      <w:r>
        <w:t>Un puente en impresión 3D es la impresión que se realiza entre dos puntos sin ningún soporte debajo, es decir, cuando la impresora “imprime en el aire”. Esto que a priori parece imposible es posible conciertas distancias y gracias al enfriamiento del material fundido por el ventilador de capa.</w:t>
      </w:r>
    </w:p>
    <w:p w14:paraId="794A86EA" w14:textId="77777777" w:rsidR="008F0C85" w:rsidRDefault="008F0C85" w:rsidP="004F3FCA">
      <w:pPr>
        <w:pStyle w:val="NormalJP1"/>
        <w:jc w:val="center"/>
      </w:pPr>
      <w:r w:rsidRPr="008F0C85">
        <w:rPr>
          <w:noProof/>
        </w:rPr>
        <w:drawing>
          <wp:inline distT="0" distB="0" distL="0" distR="0" wp14:anchorId="2F017148" wp14:editId="71E43239">
            <wp:extent cx="3616458" cy="1630468"/>
            <wp:effectExtent l="0" t="0" r="3175" b="8255"/>
            <wp:docPr id="1705884693" name="Imagen 1" descr="Imagen que contiene tabla, interior, monitor, tecla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84693" name="Imagen 1" descr="Imagen que contiene tabla, interior, monitor, teclad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5989" cy="163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E364" w14:textId="58A215B5" w:rsidR="004F3FCA" w:rsidRDefault="004F3FCA" w:rsidP="004F3FCA">
      <w:pPr>
        <w:pStyle w:val="Ttulo1JP1"/>
      </w:pPr>
      <w:r>
        <w:t>Objetivo</w:t>
      </w:r>
    </w:p>
    <w:p w14:paraId="11CF4FB5" w14:textId="079B43CE" w:rsidR="00C15995" w:rsidRDefault="00C15995" w:rsidP="00C15995">
      <w:pPr>
        <w:pStyle w:val="NormalJP1"/>
      </w:pPr>
      <w:r>
        <w:t>Este tipo de impresión depende de 3 factores:</w:t>
      </w:r>
    </w:p>
    <w:p w14:paraId="7C374C75" w14:textId="1DAC1D02" w:rsidR="00C15995" w:rsidRDefault="00C15995" w:rsidP="00C15995">
      <w:pPr>
        <w:pStyle w:val="NormalJP1"/>
        <w:numPr>
          <w:ilvl w:val="0"/>
          <w:numId w:val="1"/>
        </w:numPr>
      </w:pPr>
      <w:r w:rsidRPr="00C15995">
        <w:rPr>
          <w:b/>
          <w:bCs/>
        </w:rPr>
        <w:t>Flujo</w:t>
      </w:r>
      <w:r>
        <w:t xml:space="preserve"> – Está extendido el pensamiento de que el flujo al imprimir puentes ha de disminuir, incluso la información que proporciona </w:t>
      </w:r>
      <w:proofErr w:type="spellStart"/>
      <w:r>
        <w:t>OrcaSlicer</w:t>
      </w:r>
      <w:proofErr w:type="spellEnd"/>
      <w:r>
        <w:t xml:space="preserve"> indica esto. Pero en realidad lo que hay que hacer </w:t>
      </w:r>
      <w:proofErr w:type="gramStart"/>
      <w:r>
        <w:t>es</w:t>
      </w:r>
      <w:proofErr w:type="gramEnd"/>
      <w:r>
        <w:t xml:space="preserve"> al contrario, aumentar el flujo ya que al no tener nada debajo las líneas no llegan a tocarse, al aumentar el flujo conseguimos que las líneas se toquen y se peguen entre sí lateralmente.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52"/>
        <w:gridCol w:w="2921"/>
        <w:gridCol w:w="2921"/>
      </w:tblGrid>
      <w:tr w:rsidR="0048493B" w14:paraId="39645E35" w14:textId="77777777" w:rsidTr="0048493B">
        <w:tc>
          <w:tcPr>
            <w:tcW w:w="2654" w:type="dxa"/>
            <w:vAlign w:val="center"/>
          </w:tcPr>
          <w:p w14:paraId="61B683CC" w14:textId="29F5512F" w:rsidR="0048493B" w:rsidRPr="008F0C85" w:rsidRDefault="0048493B" w:rsidP="0048493B">
            <w:pPr>
              <w:pStyle w:val="Codigo"/>
              <w:jc w:val="center"/>
            </w:pPr>
            <w:r>
              <w:t>Impresión Normal</w:t>
            </w:r>
          </w:p>
        </w:tc>
        <w:tc>
          <w:tcPr>
            <w:tcW w:w="2925" w:type="dxa"/>
            <w:vAlign w:val="center"/>
          </w:tcPr>
          <w:p w14:paraId="31EB1515" w14:textId="6208EF4D" w:rsidR="0048493B" w:rsidRPr="00485D1A" w:rsidRDefault="0048493B" w:rsidP="0048493B">
            <w:pPr>
              <w:pStyle w:val="Codigo"/>
              <w:jc w:val="center"/>
            </w:pPr>
            <w:r>
              <w:t>Normal VS Puente con el mismo flujo</w:t>
            </w:r>
          </w:p>
        </w:tc>
        <w:tc>
          <w:tcPr>
            <w:tcW w:w="2925" w:type="dxa"/>
            <w:vAlign w:val="center"/>
          </w:tcPr>
          <w:p w14:paraId="229496A8" w14:textId="0B63148B" w:rsidR="0048493B" w:rsidRPr="00485D1A" w:rsidRDefault="0048493B" w:rsidP="0048493B">
            <w:pPr>
              <w:pStyle w:val="Codigo"/>
              <w:jc w:val="center"/>
            </w:pPr>
            <w:r>
              <w:t>Puente aumentando el flujo</w:t>
            </w:r>
          </w:p>
        </w:tc>
      </w:tr>
      <w:tr w:rsidR="00485D1A" w14:paraId="015DDED2" w14:textId="77777777" w:rsidTr="0048493B">
        <w:tc>
          <w:tcPr>
            <w:tcW w:w="2654" w:type="dxa"/>
            <w:vAlign w:val="center"/>
          </w:tcPr>
          <w:p w14:paraId="13798635" w14:textId="1AB7826A" w:rsidR="00485D1A" w:rsidRDefault="00485D1A" w:rsidP="00485D1A">
            <w:pPr>
              <w:pStyle w:val="NormalJP1"/>
              <w:jc w:val="center"/>
            </w:pPr>
            <w:r w:rsidRPr="008F0C85">
              <w:rPr>
                <w:noProof/>
              </w:rPr>
              <w:drawing>
                <wp:inline distT="0" distB="0" distL="0" distR="0" wp14:anchorId="0D12D35C" wp14:editId="4D99F3A5">
                  <wp:extent cx="1620000" cy="1270625"/>
                  <wp:effectExtent l="0" t="0" r="0" b="6350"/>
                  <wp:docPr id="17341761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17610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27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5" w:type="dxa"/>
            <w:vAlign w:val="center"/>
          </w:tcPr>
          <w:p w14:paraId="32580EC5" w14:textId="1E5141B5" w:rsidR="00485D1A" w:rsidRPr="00485D1A" w:rsidRDefault="00485D1A" w:rsidP="00485D1A">
            <w:pPr>
              <w:pStyle w:val="NormalJP1"/>
              <w:jc w:val="center"/>
            </w:pPr>
            <w:r w:rsidRPr="00485D1A">
              <w:rPr>
                <w:noProof/>
              </w:rPr>
              <w:drawing>
                <wp:inline distT="0" distB="0" distL="0" distR="0" wp14:anchorId="2E5283F0" wp14:editId="2E9C5718">
                  <wp:extent cx="1800000" cy="953128"/>
                  <wp:effectExtent l="0" t="0" r="0" b="0"/>
                  <wp:docPr id="21252879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28791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953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5" w:type="dxa"/>
            <w:vAlign w:val="center"/>
          </w:tcPr>
          <w:p w14:paraId="381E66E3" w14:textId="407CF6D0" w:rsidR="00485D1A" w:rsidRDefault="00485D1A" w:rsidP="00485D1A">
            <w:pPr>
              <w:pStyle w:val="NormalJP1"/>
              <w:jc w:val="center"/>
            </w:pPr>
            <w:r w:rsidRPr="00485D1A">
              <w:rPr>
                <w:noProof/>
              </w:rPr>
              <w:drawing>
                <wp:inline distT="0" distB="0" distL="0" distR="0" wp14:anchorId="15154FA0" wp14:editId="4A71E029">
                  <wp:extent cx="1800000" cy="1048166"/>
                  <wp:effectExtent l="0" t="0" r="0" b="0"/>
                  <wp:docPr id="7150696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06969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048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ECD316" w14:textId="77777777" w:rsidR="008F0C85" w:rsidRDefault="008F0C85" w:rsidP="008F0C85">
      <w:pPr>
        <w:pStyle w:val="NormalJP1"/>
      </w:pPr>
    </w:p>
    <w:p w14:paraId="2047B13D" w14:textId="67727783" w:rsidR="00C15995" w:rsidRDefault="00C15995" w:rsidP="00C15995">
      <w:pPr>
        <w:pStyle w:val="NormalJP1"/>
        <w:numPr>
          <w:ilvl w:val="0"/>
          <w:numId w:val="1"/>
        </w:numPr>
      </w:pPr>
      <w:r w:rsidRPr="00C15995">
        <w:rPr>
          <w:b/>
          <w:bCs/>
        </w:rPr>
        <w:t>Velocidad</w:t>
      </w:r>
      <w:r>
        <w:t xml:space="preserve"> – Igualmente la primera idea que tendríamos sería imprimir lo más rápido posible para llegar cuanto antes al otro lado, sin embargo, es mejor imprimir más lento y así conseguir que el filamento se enfríe y mantenga la horizontalidad.</w:t>
      </w:r>
    </w:p>
    <w:p w14:paraId="441BE6EA" w14:textId="48771BA7" w:rsidR="00C15995" w:rsidRDefault="00C15995" w:rsidP="00C15995">
      <w:pPr>
        <w:pStyle w:val="NormalJP1"/>
        <w:numPr>
          <w:ilvl w:val="0"/>
          <w:numId w:val="1"/>
        </w:numPr>
      </w:pPr>
      <w:r w:rsidRPr="00C15995">
        <w:rPr>
          <w:b/>
          <w:bCs/>
        </w:rPr>
        <w:t>Ventilador de capa</w:t>
      </w:r>
      <w:r>
        <w:t xml:space="preserve"> – Hay materiales que apenas necesitan ventilador de capa o incluso nada. Para imprimir puentes siempre será necesario enfriar el material rápidamente.</w:t>
      </w:r>
    </w:p>
    <w:p w14:paraId="75A1DF08" w14:textId="77777777" w:rsidR="004F3FCA" w:rsidRDefault="004F3FCA" w:rsidP="004F3FCA">
      <w:pPr>
        <w:pStyle w:val="NormalJP1"/>
      </w:pPr>
    </w:p>
    <w:p w14:paraId="4C580382" w14:textId="1FA932F7" w:rsidR="00C15995" w:rsidRDefault="00485D1A" w:rsidP="00485D1A">
      <w:pPr>
        <w:pStyle w:val="Ttulo1JP1"/>
      </w:pPr>
      <w:r>
        <w:lastRenderedPageBreak/>
        <w:t xml:space="preserve">Cómo </w:t>
      </w:r>
      <w:r w:rsidR="004F3FCA">
        <w:t>generar</w:t>
      </w:r>
      <w:r>
        <w:t xml:space="preserve"> </w:t>
      </w:r>
      <w:proofErr w:type="gramStart"/>
      <w:r>
        <w:t>el test</w:t>
      </w:r>
      <w:proofErr w:type="gramEnd"/>
    </w:p>
    <w:p w14:paraId="590E87E2" w14:textId="221628A4" w:rsidR="00485D1A" w:rsidRDefault="00485D1A" w:rsidP="00485D1A">
      <w:pPr>
        <w:pStyle w:val="NormalJP1"/>
      </w:pPr>
      <w:r>
        <w:t xml:space="preserve">En realidad, vamos a realizar 2 pruebas distintas. En la primera prueba vamos a variar el flujo y la velocidad para buscar los valores más adecuados al imprimir puentes. Una vez hallados esos valores podemos realizar </w:t>
      </w:r>
      <w:proofErr w:type="gramStart"/>
      <w:r>
        <w:t>un test</w:t>
      </w:r>
      <w:proofErr w:type="gramEnd"/>
      <w:r>
        <w:t xml:space="preserve"> para comprobar si</w:t>
      </w:r>
      <w:r w:rsidR="001241F7">
        <w:t xml:space="preserve"> con los parámetros que hemos determinado conseguimos hacer distintas longitudes de puentes. </w:t>
      </w:r>
    </w:p>
    <w:p w14:paraId="5A7A5E62" w14:textId="77777777" w:rsidR="00475EB9" w:rsidRDefault="00475EB9" w:rsidP="00475EB9">
      <w:pPr>
        <w:pStyle w:val="Ttulo2JP1"/>
      </w:pPr>
    </w:p>
    <w:p w14:paraId="46852A74" w14:textId="03D3413C" w:rsidR="00485D1A" w:rsidRDefault="00485D1A" w:rsidP="00475EB9">
      <w:pPr>
        <w:pStyle w:val="Ttulo2JP1"/>
      </w:pPr>
      <w:r>
        <w:t>Iteración 1 – Prueba para hallar el flujo y la velocidad</w:t>
      </w:r>
    </w:p>
    <w:p w14:paraId="5A1053F3" w14:textId="0933D3C4" w:rsidR="00485D1A" w:rsidRDefault="001241F7" w:rsidP="00485D1A">
      <w:pPr>
        <w:pStyle w:val="NormalJP1"/>
      </w:pPr>
      <w:r>
        <w:t>Con un diseño en forma de puente cuadrado de 50mm de lado vamos a realizar distintas versiones con variaciones en la velocidad y el flujo para realizar esta prueba empírica.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241F7" w14:paraId="60EDAC2D" w14:textId="77777777" w:rsidTr="001241F7">
        <w:tc>
          <w:tcPr>
            <w:tcW w:w="2831" w:type="dxa"/>
          </w:tcPr>
          <w:p w14:paraId="4E51CCDC" w14:textId="2383A94C" w:rsidR="001241F7" w:rsidRDefault="001241F7" w:rsidP="001241F7">
            <w:pPr>
              <w:pStyle w:val="NormalJP1"/>
              <w:spacing w:after="0"/>
            </w:pPr>
            <w:r>
              <w:t>Flujo</w:t>
            </w:r>
            <w:r w:rsidR="00475EB9">
              <w:t>1</w:t>
            </w:r>
            <w:r>
              <w:t xml:space="preserve"> = 0.95</w:t>
            </w:r>
          </w:p>
          <w:p w14:paraId="1CF72204" w14:textId="0D029E55" w:rsidR="001241F7" w:rsidRDefault="001241F7" w:rsidP="001241F7">
            <w:pPr>
              <w:pStyle w:val="NormalJP1"/>
              <w:spacing w:after="0"/>
            </w:pPr>
            <w:r>
              <w:t>Velocidad</w:t>
            </w:r>
            <w:r w:rsidR="00475EB9">
              <w:t>1</w:t>
            </w:r>
            <w:r>
              <w:t xml:space="preserve"> = 25 mm/s</w:t>
            </w:r>
          </w:p>
        </w:tc>
        <w:tc>
          <w:tcPr>
            <w:tcW w:w="2831" w:type="dxa"/>
          </w:tcPr>
          <w:p w14:paraId="55447641" w14:textId="3880CE90" w:rsidR="001241F7" w:rsidRDefault="001241F7" w:rsidP="001241F7">
            <w:pPr>
              <w:pStyle w:val="NormalJP1"/>
              <w:spacing w:after="0"/>
            </w:pPr>
            <w:r>
              <w:t>Flujo</w:t>
            </w:r>
            <w:r w:rsidR="00475EB9">
              <w:t>1</w:t>
            </w:r>
            <w:r>
              <w:t xml:space="preserve"> = 0.95</w:t>
            </w:r>
          </w:p>
          <w:p w14:paraId="4FE0A6A1" w14:textId="398804B2" w:rsidR="001241F7" w:rsidRDefault="001241F7" w:rsidP="001241F7">
            <w:pPr>
              <w:pStyle w:val="NormalJP1"/>
              <w:spacing w:after="0"/>
            </w:pPr>
            <w:r>
              <w:t>Velocidad</w:t>
            </w:r>
            <w:r w:rsidR="00475EB9">
              <w:t>2</w:t>
            </w:r>
            <w:r>
              <w:t xml:space="preserve"> = 15 mm/s</w:t>
            </w:r>
          </w:p>
        </w:tc>
        <w:tc>
          <w:tcPr>
            <w:tcW w:w="2832" w:type="dxa"/>
          </w:tcPr>
          <w:p w14:paraId="578CD2EE" w14:textId="4081402E" w:rsidR="001241F7" w:rsidRDefault="001241F7" w:rsidP="001241F7">
            <w:pPr>
              <w:pStyle w:val="NormalJP1"/>
              <w:spacing w:after="0"/>
            </w:pPr>
            <w:r>
              <w:t>Flujo</w:t>
            </w:r>
            <w:r w:rsidR="00475EB9">
              <w:t>1</w:t>
            </w:r>
            <w:r>
              <w:t xml:space="preserve"> = 0.95</w:t>
            </w:r>
          </w:p>
          <w:p w14:paraId="78654AA6" w14:textId="3228EE4A" w:rsidR="001241F7" w:rsidRDefault="001241F7" w:rsidP="001241F7">
            <w:pPr>
              <w:pStyle w:val="NormalJP1"/>
              <w:spacing w:after="0"/>
            </w:pPr>
            <w:r>
              <w:t>Velocidad</w:t>
            </w:r>
            <w:r w:rsidR="00475EB9">
              <w:t>3</w:t>
            </w:r>
            <w:r>
              <w:t xml:space="preserve"> = 10 mm/s</w:t>
            </w:r>
          </w:p>
        </w:tc>
      </w:tr>
      <w:tr w:rsidR="001241F7" w14:paraId="79040512" w14:textId="77777777" w:rsidTr="001241F7">
        <w:tc>
          <w:tcPr>
            <w:tcW w:w="2831" w:type="dxa"/>
          </w:tcPr>
          <w:p w14:paraId="11053BFE" w14:textId="674A6D9D" w:rsidR="001241F7" w:rsidRDefault="001241F7" w:rsidP="001241F7">
            <w:pPr>
              <w:pStyle w:val="NormalJP1"/>
              <w:spacing w:after="0"/>
            </w:pPr>
            <w:r>
              <w:t>Flujo</w:t>
            </w:r>
            <w:r w:rsidR="00475EB9">
              <w:t>2</w:t>
            </w:r>
            <w:r>
              <w:t xml:space="preserve"> = 1.5</w:t>
            </w:r>
          </w:p>
          <w:p w14:paraId="18F32D84" w14:textId="00C997DF" w:rsidR="001241F7" w:rsidRDefault="001241F7" w:rsidP="001241F7">
            <w:pPr>
              <w:pStyle w:val="NormalJP1"/>
              <w:spacing w:after="0"/>
            </w:pPr>
            <w:r>
              <w:t>Velocidad</w:t>
            </w:r>
            <w:r w:rsidR="00475EB9">
              <w:t>1</w:t>
            </w:r>
            <w:r>
              <w:t xml:space="preserve"> = 25 mm/s</w:t>
            </w:r>
          </w:p>
        </w:tc>
        <w:tc>
          <w:tcPr>
            <w:tcW w:w="2831" w:type="dxa"/>
          </w:tcPr>
          <w:p w14:paraId="478F5AE2" w14:textId="2D5C0CFB" w:rsidR="001241F7" w:rsidRDefault="001241F7" w:rsidP="001241F7">
            <w:pPr>
              <w:pStyle w:val="NormalJP1"/>
              <w:spacing w:after="0"/>
            </w:pPr>
            <w:r>
              <w:t>Flujo</w:t>
            </w:r>
            <w:r w:rsidR="00475EB9">
              <w:t>2</w:t>
            </w:r>
            <w:r>
              <w:t xml:space="preserve"> = 1.5</w:t>
            </w:r>
          </w:p>
          <w:p w14:paraId="4425DB66" w14:textId="50D400AE" w:rsidR="001241F7" w:rsidRDefault="001241F7" w:rsidP="001241F7">
            <w:pPr>
              <w:pStyle w:val="NormalJP1"/>
              <w:spacing w:after="0"/>
            </w:pPr>
            <w:r>
              <w:t>Velocidad</w:t>
            </w:r>
            <w:r w:rsidR="00475EB9">
              <w:t>2</w:t>
            </w:r>
            <w:r>
              <w:t xml:space="preserve"> = 15 mm/s</w:t>
            </w:r>
          </w:p>
        </w:tc>
        <w:tc>
          <w:tcPr>
            <w:tcW w:w="2832" w:type="dxa"/>
          </w:tcPr>
          <w:p w14:paraId="153095C7" w14:textId="3F6AD712" w:rsidR="001241F7" w:rsidRDefault="001241F7" w:rsidP="001241F7">
            <w:pPr>
              <w:pStyle w:val="NormalJP1"/>
              <w:spacing w:after="0"/>
            </w:pPr>
            <w:r>
              <w:t>Flujo</w:t>
            </w:r>
            <w:r w:rsidR="00475EB9">
              <w:t>2</w:t>
            </w:r>
            <w:r>
              <w:t xml:space="preserve"> = 1.5</w:t>
            </w:r>
          </w:p>
          <w:p w14:paraId="7B5EA59A" w14:textId="702AF5AA" w:rsidR="001241F7" w:rsidRDefault="001241F7" w:rsidP="001241F7">
            <w:pPr>
              <w:pStyle w:val="NormalJP1"/>
              <w:spacing w:after="0"/>
            </w:pPr>
            <w:r>
              <w:t>Velocidad</w:t>
            </w:r>
            <w:r w:rsidR="00475EB9">
              <w:t>3</w:t>
            </w:r>
            <w:r>
              <w:t xml:space="preserve"> = 10 mm/s</w:t>
            </w:r>
          </w:p>
        </w:tc>
      </w:tr>
      <w:tr w:rsidR="001241F7" w14:paraId="40ACFFCC" w14:textId="77777777" w:rsidTr="001241F7">
        <w:tc>
          <w:tcPr>
            <w:tcW w:w="2831" w:type="dxa"/>
          </w:tcPr>
          <w:p w14:paraId="7718D2DF" w14:textId="3B1F79FD" w:rsidR="001241F7" w:rsidRDefault="001241F7" w:rsidP="001241F7">
            <w:pPr>
              <w:pStyle w:val="NormalJP1"/>
              <w:spacing w:after="0"/>
            </w:pPr>
            <w:r>
              <w:t>Flujo</w:t>
            </w:r>
            <w:r w:rsidR="00475EB9">
              <w:t>3</w:t>
            </w:r>
            <w:r>
              <w:t xml:space="preserve"> = 2</w:t>
            </w:r>
          </w:p>
          <w:p w14:paraId="2A4374C2" w14:textId="2849938D" w:rsidR="001241F7" w:rsidRDefault="001241F7" w:rsidP="001241F7">
            <w:pPr>
              <w:pStyle w:val="NormalJP1"/>
              <w:spacing w:after="0"/>
            </w:pPr>
            <w:r>
              <w:t>Velocidad</w:t>
            </w:r>
            <w:r w:rsidR="00475EB9">
              <w:t>1</w:t>
            </w:r>
            <w:r>
              <w:t xml:space="preserve"> = 25 mm/s</w:t>
            </w:r>
          </w:p>
        </w:tc>
        <w:tc>
          <w:tcPr>
            <w:tcW w:w="2831" w:type="dxa"/>
          </w:tcPr>
          <w:p w14:paraId="60D3E250" w14:textId="4197A2DF" w:rsidR="001241F7" w:rsidRDefault="001241F7" w:rsidP="001241F7">
            <w:pPr>
              <w:pStyle w:val="NormalJP1"/>
              <w:spacing w:after="0"/>
            </w:pPr>
            <w:r>
              <w:t>Flujo</w:t>
            </w:r>
            <w:r w:rsidR="00475EB9">
              <w:t>3</w:t>
            </w:r>
            <w:r>
              <w:t xml:space="preserve"> = 2</w:t>
            </w:r>
          </w:p>
          <w:p w14:paraId="78E2FBA2" w14:textId="29AE5C38" w:rsidR="001241F7" w:rsidRDefault="001241F7" w:rsidP="001241F7">
            <w:pPr>
              <w:pStyle w:val="NormalJP1"/>
              <w:spacing w:after="0"/>
            </w:pPr>
            <w:r>
              <w:t>Velocidad</w:t>
            </w:r>
            <w:r w:rsidR="00475EB9">
              <w:t>2</w:t>
            </w:r>
            <w:r>
              <w:t xml:space="preserve"> = 15 mm/s</w:t>
            </w:r>
          </w:p>
        </w:tc>
        <w:tc>
          <w:tcPr>
            <w:tcW w:w="2832" w:type="dxa"/>
          </w:tcPr>
          <w:p w14:paraId="39AA8BFD" w14:textId="7150152F" w:rsidR="001241F7" w:rsidRDefault="001241F7" w:rsidP="001241F7">
            <w:pPr>
              <w:pStyle w:val="NormalJP1"/>
              <w:spacing w:after="0"/>
            </w:pPr>
            <w:r>
              <w:t>Flujo</w:t>
            </w:r>
            <w:r w:rsidR="00475EB9">
              <w:t>3</w:t>
            </w:r>
            <w:r>
              <w:t xml:space="preserve"> = 2</w:t>
            </w:r>
          </w:p>
          <w:p w14:paraId="36DC68CB" w14:textId="21149B93" w:rsidR="001241F7" w:rsidRDefault="001241F7" w:rsidP="001241F7">
            <w:pPr>
              <w:pStyle w:val="NormalJP1"/>
              <w:spacing w:after="0"/>
            </w:pPr>
            <w:r>
              <w:t>Velocidad</w:t>
            </w:r>
            <w:r w:rsidR="00475EB9">
              <w:t>3</w:t>
            </w:r>
            <w:r>
              <w:t xml:space="preserve"> = 10 mm/s</w:t>
            </w:r>
          </w:p>
        </w:tc>
      </w:tr>
    </w:tbl>
    <w:p w14:paraId="754D2F37" w14:textId="77777777" w:rsidR="001241F7" w:rsidRDefault="001241F7" w:rsidP="00485D1A">
      <w:pPr>
        <w:pStyle w:val="NormalJP1"/>
      </w:pPr>
    </w:p>
    <w:p w14:paraId="6B381F85" w14:textId="77777777" w:rsidR="001241F7" w:rsidRDefault="001241F7" w:rsidP="001241F7">
      <w:pPr>
        <w:pStyle w:val="NormalJP1"/>
        <w:numPr>
          <w:ilvl w:val="0"/>
          <w:numId w:val="2"/>
        </w:numPr>
      </w:pPr>
      <w:r>
        <w:t xml:space="preserve">Añadiremos 9 objetos (no clonar). </w:t>
      </w:r>
    </w:p>
    <w:p w14:paraId="5F464729" w14:textId="77777777" w:rsidR="008E598C" w:rsidRDefault="008E598C" w:rsidP="001241F7">
      <w:pPr>
        <w:pStyle w:val="NormalJP1"/>
        <w:numPr>
          <w:ilvl w:val="0"/>
          <w:numId w:val="2"/>
        </w:numPr>
      </w:pPr>
      <w:r>
        <w:t>En Proceso cambiaremos a vista por OBJETOS</w:t>
      </w:r>
    </w:p>
    <w:p w14:paraId="3AFC7B7C" w14:textId="1601264C" w:rsidR="001241F7" w:rsidRDefault="001241F7" w:rsidP="001241F7">
      <w:pPr>
        <w:pStyle w:val="NormalJP1"/>
        <w:numPr>
          <w:ilvl w:val="0"/>
          <w:numId w:val="2"/>
        </w:numPr>
      </w:pPr>
      <w:r>
        <w:t xml:space="preserve">En cada </w:t>
      </w:r>
      <w:r w:rsidR="008E598C">
        <w:t>objeto</w:t>
      </w:r>
      <w:r>
        <w:t xml:space="preserve"> añadiremos un texto (</w:t>
      </w:r>
      <w:proofErr w:type="spellStart"/>
      <w:r>
        <w:t>Fx</w:t>
      </w:r>
      <w:proofErr w:type="spellEnd"/>
      <w:r>
        <w:t xml:space="preserve"> / </w:t>
      </w:r>
      <w:proofErr w:type="spellStart"/>
      <w:r>
        <w:t>Vy</w:t>
      </w:r>
      <w:proofErr w:type="spellEnd"/>
      <w:r>
        <w:t>) con la fuente “</w:t>
      </w:r>
      <w:proofErr w:type="spellStart"/>
      <w:r w:rsidRPr="001241F7">
        <w:rPr>
          <w:rFonts w:ascii="Impact" w:hAnsi="Impact"/>
        </w:rPr>
        <w:t>impact</w:t>
      </w:r>
      <w:proofErr w:type="spellEnd"/>
      <w:r>
        <w:t>” para que sea más gruesa.</w:t>
      </w:r>
    </w:p>
    <w:p w14:paraId="1633C61A" w14:textId="4162D3FD" w:rsidR="001241F7" w:rsidRDefault="001241F7" w:rsidP="001241F7">
      <w:pPr>
        <w:pStyle w:val="NormalJP1"/>
        <w:numPr>
          <w:ilvl w:val="0"/>
          <w:numId w:val="2"/>
        </w:numPr>
      </w:pPr>
      <w:r>
        <w:t>En cada objeto modificaremos el flujo</w:t>
      </w:r>
      <w:r w:rsidR="008E598C">
        <w:t xml:space="preserve"> (</w:t>
      </w:r>
      <w:r w:rsidR="008E598C" w:rsidRPr="008E598C">
        <w:rPr>
          <w:b/>
          <w:bCs/>
        </w:rPr>
        <w:t>Calidad &gt; Puentes &gt; Ratio de flujo en puentes</w:t>
      </w:r>
      <w:r w:rsidR="008E598C">
        <w:t>)</w:t>
      </w:r>
      <w:r>
        <w:t xml:space="preserve"> y la velocidad en los puentes</w:t>
      </w:r>
      <w:r w:rsidR="008E598C">
        <w:t xml:space="preserve"> (</w:t>
      </w:r>
      <w:r w:rsidR="008E598C" w:rsidRPr="008E598C">
        <w:rPr>
          <w:b/>
          <w:bCs/>
        </w:rPr>
        <w:t>Velocidad &gt; Velocidad de Voladizo &gt; Puente &gt; Externo</w:t>
      </w:r>
      <w:r w:rsidR="008E598C">
        <w:t xml:space="preserve"> (el interno a 150%))</w:t>
      </w:r>
    </w:p>
    <w:p w14:paraId="2F5B8275" w14:textId="74C5BAE8" w:rsidR="008E598C" w:rsidRDefault="008E598C" w:rsidP="001241F7">
      <w:pPr>
        <w:pStyle w:val="NormalJP1"/>
        <w:numPr>
          <w:ilvl w:val="0"/>
          <w:numId w:val="2"/>
        </w:numPr>
      </w:pPr>
      <w:r>
        <w:t xml:space="preserve">Es conveniente poner un borde de adherencia ya que son piezas relativamente grandes que se </w:t>
      </w:r>
      <w:proofErr w:type="spellStart"/>
      <w:r>
        <w:t>enfían</w:t>
      </w:r>
      <w:proofErr w:type="spellEnd"/>
      <w:r>
        <w:t xml:space="preserve"> y sobre las que se vuelve a imprimir una vez frías, se produce </w:t>
      </w:r>
      <w:proofErr w:type="spellStart"/>
      <w:r>
        <w:t>warping</w:t>
      </w:r>
      <w:proofErr w:type="spellEnd"/>
      <w:r>
        <w:t xml:space="preserve"> en las piezas de las esquinas. Esto se hace en Proceso vista GLOBAL &gt; Otros &gt; Borde de Adherencia</w:t>
      </w:r>
    </w:p>
    <w:p w14:paraId="02396669" w14:textId="5717A6E1" w:rsidR="008E598C" w:rsidRDefault="008E598C" w:rsidP="008E598C">
      <w:pPr>
        <w:pStyle w:val="NormalJP1"/>
        <w:ind w:left="720"/>
        <w:jc w:val="center"/>
      </w:pPr>
      <w:r w:rsidRPr="008E598C">
        <w:rPr>
          <w:noProof/>
        </w:rPr>
        <w:drawing>
          <wp:inline distT="0" distB="0" distL="0" distR="0" wp14:anchorId="4169E5DF" wp14:editId="0A49A25F">
            <wp:extent cx="2209800" cy="939460"/>
            <wp:effectExtent l="19050" t="19050" r="19050" b="13335"/>
            <wp:docPr id="54531680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1680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4873" cy="950119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FC58A5" w14:textId="02FC97E3" w:rsidR="008E598C" w:rsidRDefault="008E598C" w:rsidP="001241F7">
      <w:pPr>
        <w:pStyle w:val="NormalJP1"/>
        <w:numPr>
          <w:ilvl w:val="0"/>
          <w:numId w:val="2"/>
        </w:numPr>
      </w:pPr>
      <w:r>
        <w:t xml:space="preserve">Laminamos y generamos el </w:t>
      </w:r>
      <w:proofErr w:type="spellStart"/>
      <w:r>
        <w:t>GCode</w:t>
      </w:r>
      <w:proofErr w:type="spellEnd"/>
      <w:r>
        <w:t xml:space="preserve">. </w:t>
      </w:r>
    </w:p>
    <w:p w14:paraId="2549BBE0" w14:textId="65A2D670" w:rsidR="008E598C" w:rsidRDefault="008E598C" w:rsidP="008E598C">
      <w:pPr>
        <w:pStyle w:val="NormalJP1"/>
        <w:rPr>
          <w:noProof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30962C7" wp14:editId="540BAAFB">
                <wp:simplePos x="0" y="0"/>
                <wp:positionH relativeFrom="column">
                  <wp:posOffset>685025</wp:posOffset>
                </wp:positionH>
                <wp:positionV relativeFrom="paragraph">
                  <wp:posOffset>2001785</wp:posOffset>
                </wp:positionV>
                <wp:extent cx="204480" cy="6840"/>
                <wp:effectExtent l="38100" t="38100" r="43180" b="50800"/>
                <wp:wrapNone/>
                <wp:docPr id="523354263" name="Entrada de lápiz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0448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D8F5A1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0" o:spid="_x0000_s1026" type="#_x0000_t75" style="position:absolute;margin-left:53.45pt;margin-top:157.1pt;width:17.05pt;height:1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FA68449" wp14:editId="147F320C">
                <wp:simplePos x="0" y="0"/>
                <wp:positionH relativeFrom="column">
                  <wp:posOffset>-65935</wp:posOffset>
                </wp:positionH>
                <wp:positionV relativeFrom="paragraph">
                  <wp:posOffset>2167025</wp:posOffset>
                </wp:positionV>
                <wp:extent cx="1191960" cy="349560"/>
                <wp:effectExtent l="38100" t="38100" r="46355" b="50800"/>
                <wp:wrapNone/>
                <wp:docPr id="2069820087" name="Entrada de lápi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91960" cy="34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BD952" id="Entrada de lápiz 9" o:spid="_x0000_s1026" type="#_x0000_t75" style="position:absolute;margin-left:-5.7pt;margin-top:170.15pt;width:94.8pt;height:28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D8EF2CB" wp14:editId="05F7E730">
                <wp:simplePos x="0" y="0"/>
                <wp:positionH relativeFrom="column">
                  <wp:posOffset>-45055</wp:posOffset>
                </wp:positionH>
                <wp:positionV relativeFrom="paragraph">
                  <wp:posOffset>2167025</wp:posOffset>
                </wp:positionV>
                <wp:extent cx="360" cy="360"/>
                <wp:effectExtent l="38100" t="38100" r="38100" b="38100"/>
                <wp:wrapNone/>
                <wp:docPr id="2110111265" name="Entrada de lápiz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9510A" id="Entrada de lápiz 8" o:spid="_x0000_s1026" type="#_x0000_t75" style="position:absolute;margin-left:-4.05pt;margin-top:170.15pt;width:1.05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CTwfHXVAQAAnQQAABAAAAAA&#10;AAAAAAAAAAAA0wMAAGRycy9pbmsvaW5rMS54bWxQSwECLQAUAAYACAAAACEAUZqrlt8AAAAJAQAA&#10;DwAAAAAAAAAAAAAAAADWBQAAZHJzL2Rvd25yZXYueG1sUEsBAi0AFAAGAAgAAAAhAHkYvJ2/AAAA&#10;IQEAABkAAAAAAAAAAAAAAAAA4gYAAGRycy9fcmVscy9lMm9Eb2MueG1sLnJlbHNQSwUGAAAAAAYA&#10;BgB4AQAA2AcA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8E3D0DB" wp14:editId="19895D68">
                <wp:simplePos x="0" y="0"/>
                <wp:positionH relativeFrom="column">
                  <wp:posOffset>169505</wp:posOffset>
                </wp:positionH>
                <wp:positionV relativeFrom="paragraph">
                  <wp:posOffset>1764185</wp:posOffset>
                </wp:positionV>
                <wp:extent cx="453600" cy="321480"/>
                <wp:effectExtent l="38100" t="38100" r="22860" b="40640"/>
                <wp:wrapNone/>
                <wp:docPr id="1255995959" name="Entrada de lápiz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53600" cy="32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76481" id="Entrada de lápiz 7" o:spid="_x0000_s1026" type="#_x0000_t75" style="position:absolute;margin-left:12.85pt;margin-top:138.4pt;width:36.7pt;height:26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94F8CB2" wp14:editId="3CE13308">
                <wp:simplePos x="0" y="0"/>
                <wp:positionH relativeFrom="column">
                  <wp:posOffset>488105</wp:posOffset>
                </wp:positionH>
                <wp:positionV relativeFrom="paragraph">
                  <wp:posOffset>836210</wp:posOffset>
                </wp:positionV>
                <wp:extent cx="146880" cy="31680"/>
                <wp:effectExtent l="76200" t="114300" r="81915" b="121285"/>
                <wp:wrapNone/>
                <wp:docPr id="1850076280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4688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7BA1A" id="Entrada de lápiz 5" o:spid="_x0000_s1026" type="#_x0000_t75" style="position:absolute;margin-left:35.6pt;margin-top:60.2pt;width:17.2pt;height:13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">
                <v:imagedata r:id="rId23" o:title=""/>
              </v:shape>
            </w:pict>
          </mc:Fallback>
        </mc:AlternateContent>
      </w:r>
      <w:r w:rsidRPr="008E598C">
        <w:rPr>
          <w:noProof/>
        </w:rPr>
        <w:t xml:space="preserve"> </w:t>
      </w:r>
      <w:r w:rsidRPr="008E598C">
        <w:rPr>
          <w:noProof/>
        </w:rPr>
        <w:drawing>
          <wp:inline distT="0" distB="0" distL="0" distR="0" wp14:anchorId="5A8660F2" wp14:editId="2088ECC6">
            <wp:extent cx="5400040" cy="2902585"/>
            <wp:effectExtent l="0" t="0" r="0" b="0"/>
            <wp:docPr id="163819403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94030" name="Imagen 1" descr="Interfaz de usuario gráfic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3529" w14:textId="77777777" w:rsidR="00475EB9" w:rsidRDefault="00475EB9" w:rsidP="00475EB9">
      <w:pPr>
        <w:pStyle w:val="Ttulo2JP1"/>
      </w:pPr>
    </w:p>
    <w:p w14:paraId="0575C790" w14:textId="59C797E6" w:rsidR="00475EB9" w:rsidRDefault="00475EB9" w:rsidP="00475EB9">
      <w:pPr>
        <w:pStyle w:val="Ttulo2JP1"/>
      </w:pPr>
      <w:r>
        <w:t>Qué observar</w:t>
      </w:r>
    </w:p>
    <w:p w14:paraId="127598C9" w14:textId="77777777" w:rsidR="00475EB9" w:rsidRDefault="00475EB9" w:rsidP="00475EB9">
      <w:pPr>
        <w:pStyle w:val="NormalJP1"/>
      </w:pPr>
      <w:r>
        <w:t xml:space="preserve">Nuestro objetivo es encontrar el valor de Flujo y de Velocidad con el que el puente de la pieza de referencia salga mejor, con una superficie más uniforme y sobre todo que las líneas estén pegadas entre ellas lateralmente y no haya </w:t>
      </w:r>
      <w:proofErr w:type="spellStart"/>
      <w:r>
        <w:t>descolgamientos</w:t>
      </w:r>
      <w:proofErr w:type="spellEnd"/>
      <w:r>
        <w:t>.</w:t>
      </w:r>
    </w:p>
    <w:p w14:paraId="447316B5" w14:textId="77777777" w:rsidR="00475EB9" w:rsidRDefault="00475EB9" w:rsidP="00475EB9">
      <w:pPr>
        <w:pStyle w:val="NormalJP1"/>
        <w:jc w:val="center"/>
      </w:pPr>
      <w:r w:rsidRPr="00475EB9">
        <w:drawing>
          <wp:inline distT="0" distB="0" distL="0" distR="0" wp14:anchorId="0E3B06BB" wp14:editId="40E3B922">
            <wp:extent cx="3435587" cy="1934336"/>
            <wp:effectExtent l="0" t="0" r="0" b="8890"/>
            <wp:docPr id="1764239875" name="Imagen 1" descr="Imagen que contiene monitor, contenedor, plástico, pequeñ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39875" name="Imagen 1" descr="Imagen que contiene monitor, contenedor, plástico, pequeñ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44223" cy="193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3986" w14:textId="77777777" w:rsidR="00475EB9" w:rsidRDefault="00475EB9" w:rsidP="008E598C">
      <w:pPr>
        <w:pStyle w:val="NormalJP1"/>
      </w:pPr>
    </w:p>
    <w:p w14:paraId="32008A54" w14:textId="77777777" w:rsidR="00475EB9" w:rsidRDefault="00475EB9">
      <w:pPr>
        <w:spacing w:after="0" w:line="240" w:lineRule="auto"/>
        <w:rPr>
          <w:rFonts w:ascii="IBM Plex Serif Medium" w:eastAsia="Times New Roman" w:hAnsi="IBM Plex Serif Medium"/>
          <w:b/>
          <w:i/>
          <w:iCs/>
          <w:color w:val="4C94D8" w:themeColor="text2" w:themeTint="80"/>
          <w:sz w:val="32"/>
          <w:szCs w:val="32"/>
        </w:rPr>
      </w:pPr>
      <w:r>
        <w:br w:type="page"/>
      </w:r>
    </w:p>
    <w:p w14:paraId="352073AE" w14:textId="7B421A86" w:rsidR="00485D1A" w:rsidRDefault="00485D1A" w:rsidP="00475EB9">
      <w:pPr>
        <w:pStyle w:val="Ttulo2JP1"/>
      </w:pPr>
      <w:r>
        <w:lastRenderedPageBreak/>
        <w:t>Iteración 2 – Prueba con varias longitudes</w:t>
      </w:r>
    </w:p>
    <w:p w14:paraId="32A94137" w14:textId="02182C74" w:rsidR="00C15995" w:rsidRDefault="001241F7" w:rsidP="00485D1A">
      <w:pPr>
        <w:pStyle w:val="NormalJP1"/>
      </w:pPr>
      <w:r>
        <w:t xml:space="preserve">Con los valores originales para la </w:t>
      </w:r>
      <w:proofErr w:type="spellStart"/>
      <w:r>
        <w:t>Artillery</w:t>
      </w:r>
      <w:proofErr w:type="spellEnd"/>
      <w:r>
        <w:t xml:space="preserve"> Genius, una vez definidos los parámetros previos y antes de tocar los parámetros de flujo y velocidad para los puentes, con </w:t>
      </w:r>
      <w:proofErr w:type="gramStart"/>
      <w:r>
        <w:t>este test</w:t>
      </w:r>
      <w:proofErr w:type="gramEnd"/>
      <w:r>
        <w:t xml:space="preserve"> de puentes hasta 100mm sólo alcanzaba a realizar puentes de longitud máxima 85mm, a partir de ese valor había descuelgues y los puentes eran inconsistentes. </w:t>
      </w:r>
    </w:p>
    <w:p w14:paraId="3ECBDEE2" w14:textId="10DC7D65" w:rsidR="001241F7" w:rsidRDefault="001241F7" w:rsidP="00485D1A">
      <w:pPr>
        <w:pStyle w:val="NormalJP1"/>
      </w:pPr>
      <w:r>
        <w:t>El valor obtenido me parece más que aceptable, creo que si hay que hacer un puente de longitud 100mm lo lógico sería incluir soportes de manera automática o manual.</w:t>
      </w:r>
    </w:p>
    <w:p w14:paraId="1D877484" w14:textId="64027489" w:rsidR="0048493B" w:rsidRDefault="0048493B" w:rsidP="0048493B">
      <w:pPr>
        <w:pStyle w:val="NormalJP1"/>
        <w:jc w:val="center"/>
      </w:pPr>
      <w:r w:rsidRPr="0048493B">
        <w:rPr>
          <w:noProof/>
        </w:rPr>
        <w:drawing>
          <wp:inline distT="0" distB="0" distL="0" distR="0" wp14:anchorId="4D3D8A67" wp14:editId="0930D556">
            <wp:extent cx="3600000" cy="2642427"/>
            <wp:effectExtent l="0" t="0" r="635" b="5715"/>
            <wp:docPr id="997858937" name="Imagen 1" descr="Una mesa azu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58937" name="Imagen 1" descr="Una mesa azul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4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75AA" w14:textId="4BE3C3FA" w:rsidR="00485D1A" w:rsidRDefault="00485D1A" w:rsidP="00485D1A">
      <w:pPr>
        <w:pStyle w:val="Ttulo4JP1"/>
      </w:pPr>
      <w:r>
        <w:t>Referencias</w:t>
      </w:r>
    </w:p>
    <w:p w14:paraId="78A3F426" w14:textId="1011BB12" w:rsidR="00E80051" w:rsidRDefault="00485D1A" w:rsidP="00485D1A">
      <w:pPr>
        <w:pStyle w:val="NormalJP1"/>
      </w:pPr>
      <w:hyperlink r:id="rId27" w:history="1">
        <w:r w:rsidRPr="009E60F0">
          <w:rPr>
            <w:rStyle w:val="Hipervnculo"/>
          </w:rPr>
          <w:t>https://www.youtube.com/watch?v=xQBLv3cPUbo</w:t>
        </w:r>
      </w:hyperlink>
    </w:p>
    <w:p w14:paraId="61C6F47E" w14:textId="5348B02E" w:rsidR="00485D1A" w:rsidRDefault="00485D1A" w:rsidP="00485D1A">
      <w:pPr>
        <w:pStyle w:val="NormalJP1"/>
      </w:pPr>
      <w:hyperlink r:id="rId28" w:history="1">
        <w:r w:rsidRPr="009E60F0">
          <w:rPr>
            <w:rStyle w:val="Hipervnculo"/>
          </w:rPr>
          <w:t>https://www.youtube.com/watch?v=bXNwwwFxCHc</w:t>
        </w:r>
      </w:hyperlink>
    </w:p>
    <w:p w14:paraId="1953B092" w14:textId="305CB99F" w:rsidR="0048493B" w:rsidRDefault="0048493B" w:rsidP="00485D1A">
      <w:pPr>
        <w:pStyle w:val="NormalJP1"/>
      </w:pPr>
      <w:hyperlink r:id="rId29" w:history="1">
        <w:r w:rsidRPr="00892354">
          <w:rPr>
            <w:rStyle w:val="Hipervnculo"/>
          </w:rPr>
          <w:t>https://www.thingiverse.com/thing:476845</w:t>
        </w:r>
      </w:hyperlink>
    </w:p>
    <w:p w14:paraId="41F0E46E" w14:textId="77777777" w:rsidR="00C15995" w:rsidRPr="00845097" w:rsidRDefault="00C15995" w:rsidP="00C15995">
      <w:pPr>
        <w:pStyle w:val="NormalJP1"/>
      </w:pPr>
    </w:p>
    <w:sectPr w:rsidR="00C15995" w:rsidRPr="00845097">
      <w:footerReference w:type="default" r:id="rId3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06597" w14:textId="77777777" w:rsidR="009F7770" w:rsidRDefault="009F7770" w:rsidP="0048493B">
      <w:pPr>
        <w:spacing w:after="0" w:line="240" w:lineRule="auto"/>
      </w:pPr>
      <w:r>
        <w:separator/>
      </w:r>
    </w:p>
  </w:endnote>
  <w:endnote w:type="continuationSeparator" w:id="0">
    <w:p w14:paraId="660F150F" w14:textId="77777777" w:rsidR="009F7770" w:rsidRDefault="009F7770" w:rsidP="004849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Code Pro">
    <w:panose1 w:val="020B0509030403020204"/>
    <w:charset w:val="00"/>
    <w:family w:val="modern"/>
    <w:pitch w:val="fixed"/>
    <w:sig w:usb0="20000007" w:usb1="00001801" w:usb2="00000000" w:usb3="00000000" w:csb0="00000193" w:csb1="00000000"/>
  </w:font>
  <w:font w:name="Alegreya Sans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Alegreya Sans Medium">
    <w:panose1 w:val="000006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Alegreya Sans Black">
    <w:panose1 w:val="00000A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Montserrat SemiBold">
    <w:panose1 w:val="000007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IBM Plex Serif Medium">
    <w:charset w:val="00"/>
    <w:family w:val="roman"/>
    <w:pitch w:val="variable"/>
    <w:sig w:usb0="A000026F" w:usb1="5000203B" w:usb2="00000000" w:usb3="00000000" w:csb0="00000197" w:csb1="00000000"/>
  </w:font>
  <w:font w:name="IBM Plex Serif SemiBold">
    <w:charset w:val="00"/>
    <w:family w:val="roman"/>
    <w:pitch w:val="variable"/>
    <w:sig w:usb0="A000026F" w:usb1="5000203B" w:usb2="00000000" w:usb3="00000000" w:csb0="00000197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612073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CE61D6F" w14:textId="46B7F02A" w:rsidR="0048493B" w:rsidRDefault="0048493B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54E4DB0" w14:textId="77777777" w:rsidR="0048493B" w:rsidRDefault="004849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8A2A0" w14:textId="77777777" w:rsidR="009F7770" w:rsidRDefault="009F7770" w:rsidP="0048493B">
      <w:pPr>
        <w:spacing w:after="0" w:line="240" w:lineRule="auto"/>
      </w:pPr>
      <w:r>
        <w:separator/>
      </w:r>
    </w:p>
  </w:footnote>
  <w:footnote w:type="continuationSeparator" w:id="0">
    <w:p w14:paraId="1E9226A5" w14:textId="77777777" w:rsidR="009F7770" w:rsidRDefault="009F7770" w:rsidP="004849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40A1F"/>
    <w:multiLevelType w:val="hybridMultilevel"/>
    <w:tmpl w:val="A1EEA454"/>
    <w:lvl w:ilvl="0" w:tplc="8EE208E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4036B1"/>
    <w:multiLevelType w:val="hybridMultilevel"/>
    <w:tmpl w:val="4BF42B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7392613">
    <w:abstractNumId w:val="0"/>
  </w:num>
  <w:num w:numId="2" w16cid:durableId="551772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995"/>
    <w:rsid w:val="00087908"/>
    <w:rsid w:val="000F1609"/>
    <w:rsid w:val="001241F7"/>
    <w:rsid w:val="00136C35"/>
    <w:rsid w:val="00180DF8"/>
    <w:rsid w:val="001B13B2"/>
    <w:rsid w:val="001F1F84"/>
    <w:rsid w:val="002424CD"/>
    <w:rsid w:val="00282D4F"/>
    <w:rsid w:val="002A3D7F"/>
    <w:rsid w:val="004225CB"/>
    <w:rsid w:val="004364EF"/>
    <w:rsid w:val="00472C13"/>
    <w:rsid w:val="00475EB9"/>
    <w:rsid w:val="0048493B"/>
    <w:rsid w:val="00485D1A"/>
    <w:rsid w:val="00492474"/>
    <w:rsid w:val="00495EEF"/>
    <w:rsid w:val="004C0A89"/>
    <w:rsid w:val="004F3FCA"/>
    <w:rsid w:val="00504F29"/>
    <w:rsid w:val="0053425C"/>
    <w:rsid w:val="00551A48"/>
    <w:rsid w:val="005553F7"/>
    <w:rsid w:val="00573C05"/>
    <w:rsid w:val="005B68C6"/>
    <w:rsid w:val="005C7198"/>
    <w:rsid w:val="005D1047"/>
    <w:rsid w:val="005F31D4"/>
    <w:rsid w:val="0062116F"/>
    <w:rsid w:val="0062722C"/>
    <w:rsid w:val="00645B77"/>
    <w:rsid w:val="006A1270"/>
    <w:rsid w:val="00731E3B"/>
    <w:rsid w:val="0073430A"/>
    <w:rsid w:val="00763D83"/>
    <w:rsid w:val="00792B4E"/>
    <w:rsid w:val="007D29BB"/>
    <w:rsid w:val="00822283"/>
    <w:rsid w:val="0083347D"/>
    <w:rsid w:val="00845097"/>
    <w:rsid w:val="00891375"/>
    <w:rsid w:val="008A493B"/>
    <w:rsid w:val="008E598C"/>
    <w:rsid w:val="008F0C85"/>
    <w:rsid w:val="009173DA"/>
    <w:rsid w:val="00967470"/>
    <w:rsid w:val="0098044C"/>
    <w:rsid w:val="00995013"/>
    <w:rsid w:val="009C129D"/>
    <w:rsid w:val="009F7770"/>
    <w:rsid w:val="00A241A7"/>
    <w:rsid w:val="00A50440"/>
    <w:rsid w:val="00AA3384"/>
    <w:rsid w:val="00AC0F32"/>
    <w:rsid w:val="00AE6D4A"/>
    <w:rsid w:val="00B15776"/>
    <w:rsid w:val="00B71937"/>
    <w:rsid w:val="00B8095E"/>
    <w:rsid w:val="00BB172A"/>
    <w:rsid w:val="00BD7E1B"/>
    <w:rsid w:val="00BE0BB8"/>
    <w:rsid w:val="00C14C43"/>
    <w:rsid w:val="00C15995"/>
    <w:rsid w:val="00C32004"/>
    <w:rsid w:val="00C35F53"/>
    <w:rsid w:val="00D04B2F"/>
    <w:rsid w:val="00D221B3"/>
    <w:rsid w:val="00DF53FC"/>
    <w:rsid w:val="00E6497E"/>
    <w:rsid w:val="00E80051"/>
    <w:rsid w:val="00EF7CC5"/>
    <w:rsid w:val="00F1149B"/>
    <w:rsid w:val="00F13EA8"/>
    <w:rsid w:val="00F245F2"/>
    <w:rsid w:val="00F27067"/>
    <w:rsid w:val="00FD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D0DA2"/>
  <w15:chartTrackingRefBased/>
  <w15:docId w15:val="{06E15AD4-8484-4656-BC7A-FA5F20615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F53FC"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rsid w:val="00C14C43"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C14C43"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4C43"/>
    <w:pPr>
      <w:keepNext/>
      <w:keepLines/>
      <w:spacing w:before="40" w:after="0"/>
      <w:outlineLvl w:val="2"/>
    </w:pPr>
    <w:rPr>
      <w:rFonts w:ascii="Calibri Light" w:eastAsia="Times New Roman" w:hAnsi="Calibri Light"/>
      <w:color w:val="1F3763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4C43"/>
    <w:pPr>
      <w:keepNext/>
      <w:keepLines/>
      <w:spacing w:before="40" w:after="0"/>
      <w:outlineLvl w:val="3"/>
    </w:pPr>
    <w:rPr>
      <w:rFonts w:ascii="Calibri Light" w:eastAsia="Times New Roman" w:hAnsi="Calibri Light"/>
      <w:i/>
      <w:iCs/>
      <w:color w:val="2F549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digo">
    <w:name w:val="Codigo"/>
    <w:basedOn w:val="Normal"/>
    <w:link w:val="CodigoCar"/>
    <w:qFormat/>
    <w:rsid w:val="00492474"/>
    <w:rPr>
      <w:rFonts w:ascii="Source Code Pro" w:hAnsi="Source Code Pro"/>
      <w:color w:val="595959"/>
      <w:sz w:val="18"/>
    </w:rPr>
  </w:style>
  <w:style w:type="character" w:customStyle="1" w:styleId="CodigoCar">
    <w:name w:val="Codigo Car"/>
    <w:link w:val="Codigo"/>
    <w:rsid w:val="00492474"/>
    <w:rPr>
      <w:rFonts w:ascii="Source Code Pro" w:hAnsi="Source Code Pro"/>
      <w:color w:val="595959"/>
      <w:sz w:val="18"/>
    </w:rPr>
  </w:style>
  <w:style w:type="paragraph" w:customStyle="1" w:styleId="NormalJP1">
    <w:name w:val="Normal JP1"/>
    <w:basedOn w:val="Normal"/>
    <w:link w:val="NormalJP1Car"/>
    <w:qFormat/>
    <w:rsid w:val="00492474"/>
    <w:rPr>
      <w:rFonts w:ascii="Alegreya Sans" w:hAnsi="Alegreya Sans"/>
    </w:rPr>
  </w:style>
  <w:style w:type="character" w:customStyle="1" w:styleId="NormalJP1Car">
    <w:name w:val="Normal JP1 Car"/>
    <w:link w:val="NormalJP1"/>
    <w:rsid w:val="00492474"/>
    <w:rPr>
      <w:rFonts w:ascii="Alegreya Sans" w:hAnsi="Alegreya Sans"/>
    </w:rPr>
  </w:style>
  <w:style w:type="paragraph" w:customStyle="1" w:styleId="SinespaciadoJP1">
    <w:name w:val="Sin espaciado JP1"/>
    <w:basedOn w:val="Sinespaciado"/>
    <w:link w:val="SinespaciadoJP1Car"/>
    <w:qFormat/>
    <w:rsid w:val="00C14C43"/>
    <w:rPr>
      <w:rFonts w:ascii="Alegreya Sans" w:hAnsi="Alegreya Sans"/>
    </w:rPr>
  </w:style>
  <w:style w:type="character" w:customStyle="1" w:styleId="SinespaciadoJP1Car">
    <w:name w:val="Sin espaciado JP1 Car"/>
    <w:link w:val="SinespaciadoJP1"/>
    <w:rsid w:val="00C14C43"/>
    <w:rPr>
      <w:rFonts w:ascii="Alegreya Sans" w:hAnsi="Alegreya Sans"/>
    </w:rPr>
  </w:style>
  <w:style w:type="paragraph" w:styleId="Sinespaciado">
    <w:name w:val="No Spacing"/>
    <w:uiPriority w:val="1"/>
    <w:rsid w:val="00C14C43"/>
    <w:rPr>
      <w:sz w:val="22"/>
      <w:szCs w:val="22"/>
      <w:lang w:eastAsia="en-US"/>
    </w:rPr>
  </w:style>
  <w:style w:type="paragraph" w:customStyle="1" w:styleId="SubtituloJP1">
    <w:name w:val="Subtitulo JP1"/>
    <w:basedOn w:val="Subttulo"/>
    <w:link w:val="SubtituloJP1Car"/>
    <w:qFormat/>
    <w:rsid w:val="00F245F2"/>
    <w:pPr>
      <w:jc w:val="right"/>
    </w:pPr>
    <w:rPr>
      <w:rFonts w:ascii="Alegreya Sans Medium" w:hAnsi="Alegreya Sans Medium"/>
      <w:color w:val="20C6B6"/>
      <w:sz w:val="32"/>
      <w:szCs w:val="32"/>
    </w:rPr>
  </w:style>
  <w:style w:type="character" w:customStyle="1" w:styleId="SubtituloJP1Car">
    <w:name w:val="Subtitulo JP1 Car"/>
    <w:link w:val="SubtituloJP1"/>
    <w:rsid w:val="00F245F2"/>
    <w:rPr>
      <w:rFonts w:ascii="Alegreya Sans Medium" w:eastAsia="Times New Roman" w:hAnsi="Alegreya Sans Medium"/>
      <w:color w:val="20C6B6"/>
      <w:spacing w:val="15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rsid w:val="00C14C43"/>
    <w:pPr>
      <w:numPr>
        <w:ilvl w:val="1"/>
      </w:numPr>
    </w:pPr>
    <w:rPr>
      <w:rFonts w:eastAsia="Times New Roman"/>
      <w:color w:val="5A5A5A"/>
      <w:spacing w:val="15"/>
    </w:rPr>
  </w:style>
  <w:style w:type="character" w:customStyle="1" w:styleId="SubttuloCar">
    <w:name w:val="Subtítulo Car"/>
    <w:link w:val="Subttulo"/>
    <w:uiPriority w:val="11"/>
    <w:rsid w:val="00C14C43"/>
    <w:rPr>
      <w:rFonts w:eastAsia="Times New Roman"/>
      <w:color w:val="5A5A5A"/>
      <w:spacing w:val="15"/>
    </w:rPr>
  </w:style>
  <w:style w:type="paragraph" w:customStyle="1" w:styleId="TextoennegritaJP1">
    <w:name w:val="Texto en negrita JP 1"/>
    <w:basedOn w:val="Normal"/>
    <w:link w:val="TextoennegritaJP1Car"/>
    <w:qFormat/>
    <w:rsid w:val="00C14C43"/>
    <w:rPr>
      <w:rFonts w:ascii="Alegreya Sans Black" w:hAnsi="Alegreya Sans Black"/>
    </w:rPr>
  </w:style>
  <w:style w:type="character" w:customStyle="1" w:styleId="TextoennegritaJP1Car">
    <w:name w:val="Texto en negrita JP 1 Car"/>
    <w:link w:val="TextoennegritaJP1"/>
    <w:rsid w:val="00C14C43"/>
    <w:rPr>
      <w:rFonts w:ascii="Alegreya Sans Black" w:hAnsi="Alegreya Sans Black"/>
    </w:rPr>
  </w:style>
  <w:style w:type="paragraph" w:customStyle="1" w:styleId="Ttulo1JP1">
    <w:name w:val="Título 1 JP1"/>
    <w:basedOn w:val="Ttulo1"/>
    <w:link w:val="Ttulo1JP1Car"/>
    <w:qFormat/>
    <w:rsid w:val="007D29BB"/>
    <w:rPr>
      <w:rFonts w:ascii="Montserrat SemiBold" w:hAnsi="Montserrat SemiBold"/>
      <w:b/>
      <w:bCs/>
      <w:color w:val="0B769F" w:themeColor="accent4" w:themeShade="BF"/>
      <w:sz w:val="36"/>
      <w:szCs w:val="36"/>
    </w:rPr>
  </w:style>
  <w:style w:type="character" w:customStyle="1" w:styleId="Ttulo1JP1Car">
    <w:name w:val="Título 1 JP1 Car"/>
    <w:link w:val="Ttulo1JP1"/>
    <w:rsid w:val="007D29BB"/>
    <w:rPr>
      <w:rFonts w:ascii="Montserrat SemiBold" w:eastAsia="Times New Roman" w:hAnsi="Montserrat SemiBold"/>
      <w:b/>
      <w:bCs/>
      <w:color w:val="0B769F" w:themeColor="accent4" w:themeShade="BF"/>
      <w:sz w:val="36"/>
      <w:szCs w:val="36"/>
      <w:lang w:eastAsia="en-US"/>
    </w:rPr>
  </w:style>
  <w:style w:type="character" w:customStyle="1" w:styleId="Ttulo1Car">
    <w:name w:val="Título 1 Car"/>
    <w:link w:val="Ttulo1"/>
    <w:uiPriority w:val="9"/>
    <w:rsid w:val="00C14C43"/>
    <w:rPr>
      <w:rFonts w:ascii="Calibri Light" w:eastAsia="Times New Roman" w:hAnsi="Calibri Light" w:cs="Times New Roman"/>
      <w:color w:val="2F5496"/>
      <w:sz w:val="32"/>
      <w:szCs w:val="32"/>
    </w:rPr>
  </w:style>
  <w:style w:type="paragraph" w:customStyle="1" w:styleId="Ttulo2JP1">
    <w:name w:val="Título 2 JP1"/>
    <w:basedOn w:val="Ttulo2"/>
    <w:link w:val="Ttulo2JP1Car"/>
    <w:qFormat/>
    <w:rsid w:val="007D29BB"/>
    <w:rPr>
      <w:rFonts w:ascii="IBM Plex Serif Medium" w:hAnsi="IBM Plex Serif Medium"/>
      <w:b/>
      <w:i/>
      <w:iCs/>
      <w:color w:val="4C94D8" w:themeColor="text2" w:themeTint="80"/>
      <w:sz w:val="32"/>
      <w:szCs w:val="32"/>
    </w:rPr>
  </w:style>
  <w:style w:type="character" w:customStyle="1" w:styleId="Ttulo2JP1Car">
    <w:name w:val="Título 2 JP1 Car"/>
    <w:link w:val="Ttulo2JP1"/>
    <w:rsid w:val="007D29BB"/>
    <w:rPr>
      <w:rFonts w:ascii="IBM Plex Serif Medium" w:eastAsia="Times New Roman" w:hAnsi="IBM Plex Serif Medium"/>
      <w:b/>
      <w:i/>
      <w:iCs/>
      <w:color w:val="4C94D8" w:themeColor="text2" w:themeTint="80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semiHidden/>
    <w:rsid w:val="00C14C43"/>
    <w:rPr>
      <w:rFonts w:ascii="Calibri Light" w:eastAsia="Times New Roman" w:hAnsi="Calibri Light" w:cs="Times New Roman"/>
      <w:color w:val="2F5496"/>
      <w:sz w:val="26"/>
      <w:szCs w:val="26"/>
    </w:rPr>
  </w:style>
  <w:style w:type="paragraph" w:customStyle="1" w:styleId="Ttulo3JP1">
    <w:name w:val="Título 3 JP1"/>
    <w:basedOn w:val="Ttulo3"/>
    <w:link w:val="Ttulo3JP1Car"/>
    <w:qFormat/>
    <w:rsid w:val="007D29BB"/>
    <w:rPr>
      <w:rFonts w:ascii="Montserrat SemiBold" w:hAnsi="Montserrat SemiBold"/>
      <w:color w:val="45B0E1" w:themeColor="accent1" w:themeTint="99"/>
      <w:sz w:val="28"/>
      <w:szCs w:val="28"/>
    </w:rPr>
  </w:style>
  <w:style w:type="character" w:customStyle="1" w:styleId="Ttulo3JP1Car">
    <w:name w:val="Título 3 JP1 Car"/>
    <w:link w:val="Ttulo3JP1"/>
    <w:rsid w:val="007D29BB"/>
    <w:rPr>
      <w:rFonts w:ascii="Montserrat SemiBold" w:eastAsia="Times New Roman" w:hAnsi="Montserrat SemiBold"/>
      <w:color w:val="45B0E1" w:themeColor="accent1" w:themeTint="99"/>
      <w:sz w:val="28"/>
      <w:szCs w:val="28"/>
      <w:lang w:eastAsia="en-US"/>
    </w:rPr>
  </w:style>
  <w:style w:type="character" w:customStyle="1" w:styleId="Ttulo3Car">
    <w:name w:val="Título 3 Car"/>
    <w:link w:val="Ttulo3"/>
    <w:uiPriority w:val="9"/>
    <w:semiHidden/>
    <w:rsid w:val="00C14C43"/>
    <w:rPr>
      <w:rFonts w:ascii="Calibri Light" w:eastAsia="Times New Roman" w:hAnsi="Calibri Light" w:cs="Times New Roman"/>
      <w:color w:val="1F3763"/>
      <w:sz w:val="24"/>
      <w:szCs w:val="24"/>
    </w:rPr>
  </w:style>
  <w:style w:type="paragraph" w:customStyle="1" w:styleId="Ttulo4JP1">
    <w:name w:val="Título 4 JP1"/>
    <w:basedOn w:val="Ttulo4"/>
    <w:link w:val="Ttulo4JP1Car"/>
    <w:qFormat/>
    <w:rsid w:val="007D29BB"/>
    <w:rPr>
      <w:rFonts w:ascii="IBM Plex Serif SemiBold" w:hAnsi="IBM Plex Serif SemiBold"/>
      <w:i w:val="0"/>
      <w:iCs w:val="0"/>
      <w:color w:val="83CAEB" w:themeColor="accent1" w:themeTint="66"/>
    </w:rPr>
  </w:style>
  <w:style w:type="character" w:customStyle="1" w:styleId="Ttulo4JP1Car">
    <w:name w:val="Título 4 JP1 Car"/>
    <w:link w:val="Ttulo4JP1"/>
    <w:rsid w:val="007D29BB"/>
    <w:rPr>
      <w:rFonts w:ascii="IBM Plex Serif SemiBold" w:eastAsia="Times New Roman" w:hAnsi="IBM Plex Serif SemiBold"/>
      <w:color w:val="83CAEB" w:themeColor="accent1" w:themeTint="66"/>
      <w:sz w:val="22"/>
      <w:szCs w:val="22"/>
      <w:lang w:eastAsia="en-US"/>
    </w:rPr>
  </w:style>
  <w:style w:type="character" w:customStyle="1" w:styleId="Ttulo4Car">
    <w:name w:val="Título 4 Car"/>
    <w:link w:val="Ttulo4"/>
    <w:uiPriority w:val="9"/>
    <w:semiHidden/>
    <w:rsid w:val="00C14C43"/>
    <w:rPr>
      <w:rFonts w:ascii="Calibri Light" w:eastAsia="Times New Roman" w:hAnsi="Calibri Light" w:cs="Times New Roman"/>
      <w:i/>
      <w:iCs/>
      <w:color w:val="2F5496"/>
    </w:rPr>
  </w:style>
  <w:style w:type="paragraph" w:customStyle="1" w:styleId="TtuloJP1">
    <w:name w:val="Título JP1"/>
    <w:basedOn w:val="Ttulo"/>
    <w:link w:val="TtuloJP1Car"/>
    <w:autoRedefine/>
    <w:qFormat/>
    <w:rsid w:val="007D29BB"/>
    <w:rPr>
      <w:rFonts w:ascii="IBM Plex Serif SemiBold" w:hAnsi="IBM Plex Serif SemiBold"/>
      <w:color w:val="0070C0"/>
      <w:sz w:val="48"/>
      <w:szCs w:val="48"/>
    </w:rPr>
  </w:style>
  <w:style w:type="character" w:customStyle="1" w:styleId="TtuloJP1Car">
    <w:name w:val="Título JP1 Car"/>
    <w:link w:val="TtuloJP1"/>
    <w:rsid w:val="007D29BB"/>
    <w:rPr>
      <w:rFonts w:ascii="IBM Plex Serif SemiBold" w:eastAsia="Times New Roman" w:hAnsi="IBM Plex Serif SemiBold"/>
      <w:color w:val="0070C0"/>
      <w:spacing w:val="-10"/>
      <w:kern w:val="28"/>
      <w:sz w:val="48"/>
      <w:szCs w:val="48"/>
      <w:lang w:eastAsia="en-US"/>
    </w:rPr>
  </w:style>
  <w:style w:type="paragraph" w:styleId="Ttulo">
    <w:name w:val="Title"/>
    <w:basedOn w:val="Normal"/>
    <w:next w:val="Normal"/>
    <w:link w:val="TtuloCar"/>
    <w:uiPriority w:val="10"/>
    <w:rsid w:val="00C14C43"/>
    <w:pPr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tuloCar">
    <w:name w:val="Título Car"/>
    <w:link w:val="Ttulo"/>
    <w:uiPriority w:val="10"/>
    <w:rsid w:val="00C14C43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Ejercicio">
    <w:name w:val="Ejercicio"/>
    <w:basedOn w:val="Codigo"/>
    <w:link w:val="EjercicioCar"/>
    <w:qFormat/>
    <w:rsid w:val="00D04B2F"/>
    <w:rPr>
      <w:i/>
      <w:color w:val="262626" w:themeColor="text1" w:themeTint="D9"/>
    </w:rPr>
  </w:style>
  <w:style w:type="character" w:customStyle="1" w:styleId="EjercicioCar">
    <w:name w:val="Ejercicio Car"/>
    <w:basedOn w:val="CodigoCar"/>
    <w:link w:val="Ejercicio"/>
    <w:rsid w:val="00D04B2F"/>
    <w:rPr>
      <w:rFonts w:ascii="Source Code Pro" w:hAnsi="Source Code Pro"/>
      <w:i/>
      <w:color w:val="262626" w:themeColor="text1" w:themeTint="D9"/>
      <w:sz w:val="18"/>
      <w:szCs w:val="22"/>
      <w:lang w:eastAsia="en-US"/>
    </w:rPr>
  </w:style>
  <w:style w:type="table" w:styleId="Tablaconcuadrcula">
    <w:name w:val="Table Grid"/>
    <w:basedOn w:val="Tablanormal"/>
    <w:uiPriority w:val="39"/>
    <w:rsid w:val="008F0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85D1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85D1A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4849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493B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4849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493B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customXml" Target="ink/ink3.xml"/><Relationship Id="rId26" Type="http://schemas.openxmlformats.org/officeDocument/2006/relationships/image" Target="media/image13.png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customXml" Target="ink/ink2.xml"/><Relationship Id="rId20" Type="http://schemas.openxmlformats.org/officeDocument/2006/relationships/customXml" Target="ink/ink4.xml"/><Relationship Id="rId29" Type="http://schemas.openxmlformats.org/officeDocument/2006/relationships/hyperlink" Target="https://www.thingiverse.com/thing:476845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hyperlink" Target="https://www.youtube.com/watch?v=bXNwwwFxCHc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customXml" Target="ink/ink1.xml"/><Relationship Id="rId22" Type="http://schemas.openxmlformats.org/officeDocument/2006/relationships/customXml" Target="ink/ink5.xml"/><Relationship Id="rId27" Type="http://schemas.openxmlformats.org/officeDocument/2006/relationships/hyperlink" Target="https://www.youtube.com/watch?v=xQBLv3cPUbo" TargetMode="External"/><Relationship Id="rId30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p\AppData\Roaming\Microsoft\Templates\normal_JP_BLUE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0:35:22.5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 24575,'0'-3'0,"3"0"0,4-1 0,4 1 0,6 1 0,6 0 0,8 2 0,11 2 0,8 2 0,3 0 0,5-1 0,3 0 0,-2-2 0,-7 0 0,-9-4 0,-9-1 0,-11 0-8191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0:35:21.2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 1 24575,'0'69'0,"-14"111"0,-2-91 0,-8 53 0,22-123 0,1 1 0,1 0 0,0 0 0,1-1 0,5 21 0,0-18 0,1 0 0,14 31 0,-12-32 0,-1 0 0,9 35 0,-13-37 0,1-1 0,1 1 0,15 30 0,-19-46 0,0-1 0,0 1 0,1-1 0,-1 0 0,0 0 0,1 0 0,0-1 0,-1 1 0,1 0 0,0-1 0,0 0 0,0 0 0,0 0 0,0 0 0,0 0 0,0 0 0,5 0 0,65 4 0,-55-4 0,522-16 0,-462 11 0,9-4 0,47-1 0,132 7 0,162 5 0,-166 15 0,-42 0 0,-127-13 0,173 6 0,214-11 0,-471-1 0,-1 0 0,1 0 0,-1-1 0,0 0 0,0-1 0,0 1 0,0-1 0,0-1 0,0 0 0,9-6 0,-5 2 0,0-1 0,0 0 0,-1-1 0,0 0 0,11-13 0,-19 18 0,0-1 0,0 1 0,-1-1 0,0 0 0,0 1 0,0-1 0,0 0 0,-1 0 0,0 0 0,-1 0 0,1 0 0,-1-1 0,0 1 0,-1-7 0,-1-9 0,-1 1 0,-10-36 0,-34-182 0,38 188 0,6 23 0,2 0 0,0 0 0,2 0 0,8-50 0,1-12 0,-11 88 0,1 0 0,0 0 0,0 0 0,-1 0 0,1 0 0,-1 0 0,1 0 0,-1 0 0,0 0 0,0 0 0,0 0 0,0 0 0,0 1 0,0-1 0,-1 0 0,1 1 0,0-1 0,-1 0 0,1 1 0,-1 0 0,0-1 0,0 1 0,1 0 0,-1 0 0,0 0 0,0 0 0,0 1 0,0-1 0,0 0 0,0 1 0,0-1 0,0 1 0,-2-1 0,-11-1 0,-1 0 0,1 1 0,-24 1 0,27 0 0,-128-1 0,-197 6 0,283 0 0,-71 18 0,-33 3 0,-141-10 0,35 3 0,12-34 0,-165 8 0,234 10 0,-119-16 0,134-5 0,6 0 0,138 16-410,-45 0-1,61 2-133,-7 0-6282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0:35:16.1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0:35:09.7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585 308 24575,'0'-2'0,"0"1"0,-1-1 0,1 0 0,-1 0 0,1 0 0,-1 1 0,0-1 0,0 0 0,0 0 0,0 1 0,0-1 0,0 1 0,0-1 0,-1 1 0,1 0 0,0-1 0,-1 1 0,1 0 0,-1 0 0,-2-2 0,-39-18 0,29 15 0,-7-3 0,-1 0 0,0 2 0,0 1 0,-1 0 0,0 2 0,-30-2 0,4 4 0,-96 7 0,139-4 0,0 0 0,0 0 0,1 0 0,-1 1 0,1 0 0,-1 0 0,1 1 0,0 0 0,0 0 0,0 0 0,0 0 0,0 1 0,1-1 0,0 1 0,-1 0 0,1 1 0,1-1 0,-1 1 0,1 0 0,0 0 0,0 0 0,0 0 0,1 0 0,-1 0 0,1 1 0,1 0 0,-1-1 0,1 1 0,-1 10 0,-1-2 0,2 0 0,0 0 0,1 0 0,0 0 0,1 0 0,1 0 0,0 0 0,1 0 0,0-1 0,1 1 0,8 18 0,4 1 0,1-1 0,2-1 0,28 36 0,-34-50 0,1-2 0,1 0 0,1 0 0,0-1 0,1-1 0,0-1 0,20 10 0,-8-6 0,2-2 0,0-1 0,0-2 0,1 0 0,1-3 0,0-1 0,0-1 0,0-1 0,0-2 0,44-2 0,-26-1 0,-1-2 0,1-2 0,82-18 0,-113 17 0,-1-1 0,0-1 0,0 0 0,-1-2 0,0 0 0,0-1 0,-1-1 0,-1-1 0,0 0 0,0-1 0,-1 0 0,15-18 0,-23 22 0,0 1 0,0-1 0,-1 0 0,-1-1 0,1 1 0,-2-1 0,1 0 0,-1 0 0,-1 0 0,0-1 0,0 0 0,-1 1 0,0-1 0,-1 0 0,0 0 0,-1 0 0,0 0 0,-1 0 0,0 0 0,-1 1 0,0-1 0,0 0 0,-1 1 0,-7-15 0,-1-1 12,-2 0 0,-1 1 0,-1 0 0,-1 1 0,-1 1 0,-2 1 0,0 0 0,-1 2 0,-32-27 0,8 12-383,-1 3-1,-2 1 1,-96-46 0,114 64-6455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6T00:33:33.96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37,'5'-1,"0"0,-1 0,1 0,-1-1,0 0,0 0,6-3,19-8,-14 10,0 1,0 0,0 1,0 0,1 1,-1 1,0 1,0 0,1 1,-2 0,1 1,0 1,-1 0,0 1,17 10,39 20,-58-32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79C314F0FE884EB620CE3DE12D5E0D" ma:contentTypeVersion="40" ma:contentTypeDescription="Crear nuevo documento." ma:contentTypeScope="" ma:versionID="ee12ac09659977472055b513009e5796">
  <xsd:schema xmlns:xsd="http://www.w3.org/2001/XMLSchema" xmlns:xs="http://www.w3.org/2001/XMLSchema" xmlns:p="http://schemas.microsoft.com/office/2006/metadata/properties" xmlns:ns3="daef6206-7a25-4cdc-b855-f4851ce6aa1a" xmlns:ns4="614ccf1c-fdd3-42cf-85c0-4b0144495e15" targetNamespace="http://schemas.microsoft.com/office/2006/metadata/properties" ma:root="true" ma:fieldsID="d0c9dedb99d92ffe2ea8fa4fa925ebf4" ns3:_="" ns4:_="">
    <xsd:import namespace="daef6206-7a25-4cdc-b855-f4851ce6aa1a"/>
    <xsd:import namespace="614ccf1c-fdd3-42cf-85c0-4b0144495e1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Math_Settings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Leaders" minOccurs="0"/>
                <xsd:element ref="ns4:Members" minOccurs="0"/>
                <xsd:element ref="ns4:Member_Groups" minOccurs="0"/>
                <xsd:element ref="ns4:Distribution_Groups" minOccurs="0"/>
                <xsd:element ref="ns4:LMS_Mappings" minOccurs="0"/>
                <xsd:element ref="ns4:Invited_Leaders" minOccurs="0"/>
                <xsd:element ref="ns4:Invited_Members" minOccurs="0"/>
                <xsd:element ref="ns4:Has_Leaders_Only_SectionGroup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LengthInSeconds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ef6206-7a25-4cdc-b855-f4851ce6aa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4ccf1c-fdd3-42cf-85c0-4b0144495e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NotebookType" ma:index="16" nillable="true" ma:displayName="Notebook Type" ma:internalName="NotebookType">
      <xsd:simpleType>
        <xsd:restriction base="dms:Text"/>
      </xsd:simpleType>
    </xsd:element>
    <xsd:element name="FolderType" ma:index="17" nillable="true" ma:displayName="Folder Type" ma:internalName="FolderType">
      <xsd:simpleType>
        <xsd:restriction base="dms:Text"/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msChannelId" ma:index="20" nillable="true" ma:displayName="Teams Channel Id" ma:internalName="TeamsChannelId">
      <xsd:simpleType>
        <xsd:restriction base="dms:Text"/>
      </xsd:simpleType>
    </xsd:element>
    <xsd:element name="Owner" ma:index="21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2" nillable="true" ma:displayName="Math Settings" ma:internalName="Math_Settings">
      <xsd:simpleType>
        <xsd:restriction base="dms:Text"/>
      </xsd:simpleType>
    </xsd:element>
    <xsd:element name="DefaultSectionNames" ma:index="23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4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2" nillable="true" ma:displayName="Is Collaboration Space Locked" ma:internalName="Is_Collaboration_Space_Locked">
      <xsd:simpleType>
        <xsd:restriction base="dms:Boolean"/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Has_Leaders_Only_SectionGroup" ma:index="41" nillable="true" ma:displayName="Has Leaders Only SectionGroup" ma:internalName="Has_Leaders_Only_SectionGroup">
      <xsd:simpleType>
        <xsd:restriction base="dms:Boolean"/>
      </xsd:simpleType>
    </xsd:element>
    <xsd:element name="MediaServiceGenerationTime" ma:index="4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44" nillable="true" ma:displayName="Location" ma:internalName="MediaServiceLocation" ma:readOnly="true">
      <xsd:simpleType>
        <xsd:restriction base="dms:Text"/>
      </xsd:simpleType>
    </xsd:element>
    <xsd:element name="MediaLengthInSeconds" ma:index="4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4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59C83D-F10A-4440-A2FC-19FEE99715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49E6B6-E1D8-4FE9-A7DE-EEF73F1FD7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ef6206-7a25-4cdc-b855-f4851ce6aa1a"/>
    <ds:schemaRef ds:uri="614ccf1c-fdd3-42cf-85c0-4b0144495e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normal_JP_BLUE.dotx</Template>
  <TotalTime>248</TotalTime>
  <Pages>1</Pages>
  <Words>665</Words>
  <Characters>3307</Characters>
  <Application>Microsoft Office Word</Application>
  <DocSecurity>0</DocSecurity>
  <Lines>94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Carlos III de Madrid</Company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Pedro Perianes</dc:creator>
  <cp:keywords/>
  <dc:description/>
  <cp:lastModifiedBy>Juan Pedro  Perianes Rodríguez</cp:lastModifiedBy>
  <cp:revision>3</cp:revision>
  <dcterms:created xsi:type="dcterms:W3CDTF">2026-02-05T23:52:00Z</dcterms:created>
  <dcterms:modified xsi:type="dcterms:W3CDTF">2026-02-06T21:33:00Z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0x010100FB79C314F0FE884EB620CE3DE12D5E0D</vt:lpwstr>
  </property>
  <property fmtid="{D5CDD505-2E9C-101B-9397-08002B2CF9AE}" pid="3" name="Invited_Teachers">
    <vt:lpwstr/>
  </property>
  <property fmtid="{D5CDD505-2E9C-101B-9397-08002B2CF9AE}" pid="4" name="IsNotebookLocked">
    <vt:lpwstr/>
  </property>
  <property fmtid="{D5CDD505-2E9C-101B-9397-08002B2CF9AE}" pid="5" name="DefaultSectionNames">
    <vt:lpwstr/>
  </property>
  <property fmtid="{D5CDD505-2E9C-101B-9397-08002B2CF9AE}" pid="6" name="Invited_Members">
    <vt:lpwstr/>
  </property>
  <property fmtid="{D5CDD505-2E9C-101B-9397-08002B2CF9AE}" pid="7" name="Templates">
    <vt:lpwstr/>
  </property>
  <property fmtid="{D5CDD505-2E9C-101B-9397-08002B2CF9AE}" pid="8" name="FolderType">
    <vt:lpwstr/>
  </property>
  <property fmtid="{D5CDD505-2E9C-101B-9397-08002B2CF9AE}" pid="9" name="Math_Settings">
    <vt:lpwstr/>
  </property>
  <property fmtid="{D5CDD505-2E9C-101B-9397-08002B2CF9AE}" pid="10" name="Owner">
    <vt:lpwstr/>
  </property>
  <property fmtid="{D5CDD505-2E9C-101B-9397-08002B2CF9AE}" pid="11" name="Students">
    <vt:lpwstr/>
  </property>
  <property fmtid="{D5CDD505-2E9C-101B-9397-08002B2CF9AE}" pid="12" name="Student_Groups">
    <vt:lpwstr/>
  </property>
  <property fmtid="{D5CDD505-2E9C-101B-9397-08002B2CF9AE}" pid="13" name="AppVersion">
    <vt:lpwstr/>
  </property>
  <property fmtid="{D5CDD505-2E9C-101B-9397-08002B2CF9AE}" pid="14" name="LMS_Mappings">
    <vt:lpwstr/>
  </property>
  <property fmtid="{D5CDD505-2E9C-101B-9397-08002B2CF9AE}" pid="15" name="Has_Teacher_Only_SectionGroup">
    <vt:lpwstr/>
  </property>
  <property fmtid="{D5CDD505-2E9C-101B-9397-08002B2CF9AE}" pid="16" name="NotebookType">
    <vt:lpwstr/>
  </property>
  <property fmtid="{D5CDD505-2E9C-101B-9397-08002B2CF9AE}" pid="17" name="Distribution_Groups">
    <vt:lpwstr/>
  </property>
  <property fmtid="{D5CDD505-2E9C-101B-9397-08002B2CF9AE}" pid="18" name="Invited_Leaders">
    <vt:lpwstr/>
  </property>
  <property fmtid="{D5CDD505-2E9C-101B-9397-08002B2CF9AE}" pid="19" name="Members">
    <vt:lpwstr/>
  </property>
  <property fmtid="{D5CDD505-2E9C-101B-9397-08002B2CF9AE}" pid="20" name="Member_Groups">
    <vt:lpwstr/>
  </property>
  <property fmtid="{D5CDD505-2E9C-101B-9397-08002B2CF9AE}" pid="21" name="Has_Leaders_Only_SectionGroup">
    <vt:lpwstr/>
  </property>
  <property fmtid="{D5CDD505-2E9C-101B-9397-08002B2CF9AE}" pid="22" name="Teachers">
    <vt:lpwstr/>
  </property>
  <property fmtid="{D5CDD505-2E9C-101B-9397-08002B2CF9AE}" pid="23" name="TeamsChannelId">
    <vt:lpwstr/>
  </property>
  <property fmtid="{D5CDD505-2E9C-101B-9397-08002B2CF9AE}" pid="24" name="Invited_Students">
    <vt:lpwstr/>
  </property>
  <property fmtid="{D5CDD505-2E9C-101B-9397-08002B2CF9AE}" pid="25" name="Is_Collaboration_Space_Locked">
    <vt:lpwstr/>
  </property>
  <property fmtid="{D5CDD505-2E9C-101B-9397-08002B2CF9AE}" pid="26" name="Self_Registration_Enabled">
    <vt:lpwstr/>
  </property>
  <property fmtid="{D5CDD505-2E9C-101B-9397-08002B2CF9AE}" pid="27" name="CultureName">
    <vt:lpwstr/>
  </property>
  <property fmtid="{D5CDD505-2E9C-101B-9397-08002B2CF9AE}" pid="28" name="Leaders">
    <vt:lpwstr/>
  </property>
</Properties>
</file>