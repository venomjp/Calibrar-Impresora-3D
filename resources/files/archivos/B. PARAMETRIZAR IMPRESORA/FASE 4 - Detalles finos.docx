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D2980" w14:textId="77777777" w:rsidR="008D00E4" w:rsidRPr="00973EDE" w:rsidRDefault="008D00E4" w:rsidP="008D00E4">
      <w:pPr>
        <w:pStyle w:val="Ttulo1JP1"/>
      </w:pPr>
      <w:r w:rsidRPr="00973EDE">
        <w:t>FASE 4 - Detalles finos</w:t>
      </w:r>
    </w:p>
    <w:p w14:paraId="7F3E11AD" w14:textId="77777777" w:rsidR="008D00E4" w:rsidRPr="007E6090" w:rsidRDefault="008D00E4" w:rsidP="008D00E4">
      <w:pPr>
        <w:pStyle w:val="Prrafodelista"/>
        <w:keepNext/>
        <w:keepLines/>
        <w:numPr>
          <w:ilvl w:val="0"/>
          <w:numId w:val="8"/>
        </w:numPr>
        <w:spacing w:before="40" w:after="0"/>
        <w:contextualSpacing w:val="0"/>
        <w:outlineLvl w:val="1"/>
        <w:rPr>
          <w:rFonts w:ascii="IBM Plex Serif Medium" w:eastAsia="Times New Roman" w:hAnsi="IBM Plex Serif Medium"/>
          <w:b/>
          <w:i/>
          <w:iCs/>
          <w:vanish/>
          <w:color w:val="4C94D8" w:themeColor="text2" w:themeTint="80"/>
          <w:sz w:val="32"/>
          <w:szCs w:val="32"/>
        </w:rPr>
      </w:pPr>
    </w:p>
    <w:p w14:paraId="0B39158F" w14:textId="77777777" w:rsidR="008D00E4" w:rsidRPr="007E6090" w:rsidRDefault="008D00E4" w:rsidP="008D00E4">
      <w:pPr>
        <w:pStyle w:val="Prrafodelista"/>
        <w:keepNext/>
        <w:keepLines/>
        <w:numPr>
          <w:ilvl w:val="0"/>
          <w:numId w:val="8"/>
        </w:numPr>
        <w:spacing w:before="40" w:after="0"/>
        <w:contextualSpacing w:val="0"/>
        <w:outlineLvl w:val="1"/>
        <w:rPr>
          <w:rFonts w:ascii="IBM Plex Serif Medium" w:eastAsia="Times New Roman" w:hAnsi="IBM Plex Serif Medium"/>
          <w:b/>
          <w:i/>
          <w:iCs/>
          <w:vanish/>
          <w:color w:val="4C94D8" w:themeColor="text2" w:themeTint="80"/>
          <w:sz w:val="32"/>
          <w:szCs w:val="32"/>
        </w:rPr>
      </w:pPr>
    </w:p>
    <w:p w14:paraId="27FCBE3B" w14:textId="77777777" w:rsidR="008D00E4" w:rsidRPr="007E6090" w:rsidRDefault="008D00E4" w:rsidP="008D00E4">
      <w:pPr>
        <w:pStyle w:val="Prrafodelista"/>
        <w:keepNext/>
        <w:keepLines/>
        <w:numPr>
          <w:ilvl w:val="0"/>
          <w:numId w:val="8"/>
        </w:numPr>
        <w:spacing w:before="40" w:after="0"/>
        <w:contextualSpacing w:val="0"/>
        <w:outlineLvl w:val="1"/>
        <w:rPr>
          <w:rFonts w:ascii="IBM Plex Serif Medium" w:eastAsia="Times New Roman" w:hAnsi="IBM Plex Serif Medium"/>
          <w:b/>
          <w:i/>
          <w:iCs/>
          <w:vanish/>
          <w:color w:val="4C94D8" w:themeColor="text2" w:themeTint="80"/>
          <w:sz w:val="32"/>
          <w:szCs w:val="32"/>
        </w:rPr>
      </w:pPr>
    </w:p>
    <w:p w14:paraId="261AA883" w14:textId="77777777" w:rsidR="008D00E4" w:rsidRPr="007E6090" w:rsidRDefault="008D00E4" w:rsidP="008D00E4">
      <w:pPr>
        <w:pStyle w:val="Prrafodelista"/>
        <w:keepNext/>
        <w:keepLines/>
        <w:numPr>
          <w:ilvl w:val="0"/>
          <w:numId w:val="8"/>
        </w:numPr>
        <w:spacing w:before="40" w:after="0"/>
        <w:contextualSpacing w:val="0"/>
        <w:outlineLvl w:val="1"/>
        <w:rPr>
          <w:rFonts w:ascii="IBM Plex Serif Medium" w:eastAsia="Times New Roman" w:hAnsi="IBM Plex Serif Medium"/>
          <w:b/>
          <w:i/>
          <w:iCs/>
          <w:vanish/>
          <w:color w:val="4C94D8" w:themeColor="text2" w:themeTint="80"/>
          <w:sz w:val="32"/>
          <w:szCs w:val="32"/>
        </w:rPr>
      </w:pPr>
    </w:p>
    <w:p w14:paraId="67BF8394" w14:textId="77777777" w:rsidR="008D00E4" w:rsidRDefault="008D00E4" w:rsidP="008D00E4">
      <w:pPr>
        <w:pStyle w:val="Ttulo2JP1"/>
        <w:ind w:left="720"/>
      </w:pPr>
    </w:p>
    <w:p w14:paraId="3927A460" w14:textId="77777777" w:rsidR="008D00E4" w:rsidRDefault="008D00E4" w:rsidP="008D00E4">
      <w:pPr>
        <w:pStyle w:val="Ttulo2JP1"/>
        <w:numPr>
          <w:ilvl w:val="1"/>
          <w:numId w:val="8"/>
        </w:numPr>
        <w:tabs>
          <w:tab w:val="num" w:pos="1440"/>
        </w:tabs>
        <w:ind w:left="1440" w:hanging="360"/>
      </w:pPr>
      <w:r>
        <w:t>Test de Ancho de línea real</w:t>
      </w:r>
    </w:p>
    <w:p w14:paraId="40D9C806" w14:textId="77777777" w:rsidR="008D00E4" w:rsidRDefault="008D00E4" w:rsidP="008D00E4">
      <w:pPr>
        <w:pStyle w:val="NormalJP1"/>
      </w:pPr>
      <w:proofErr w:type="gramStart"/>
      <w:r>
        <w:t>Este test</w:t>
      </w:r>
      <w:proofErr w:type="gramEnd"/>
      <w:r>
        <w:t xml:space="preserve"> sirve para determinar el ancho de línea que produce la máquina una vez establecidos los parámetros anteriores.</w:t>
      </w:r>
    </w:p>
    <w:p w14:paraId="7DDB5D27" w14:textId="77777777" w:rsidR="008D00E4" w:rsidRDefault="008D00E4" w:rsidP="008D00E4">
      <w:pPr>
        <w:pStyle w:val="NormalJP1"/>
        <w:numPr>
          <w:ilvl w:val="0"/>
          <w:numId w:val="4"/>
        </w:numPr>
        <w:spacing w:after="0"/>
      </w:pPr>
      <w:r w:rsidRPr="00DE41D9">
        <w:rPr>
          <w:b/>
          <w:bCs/>
        </w:rPr>
        <w:t>Prerrequisitos</w:t>
      </w:r>
      <w:r>
        <w:t>: Tener ajustados todos los parámetros anteriores</w:t>
      </w:r>
    </w:p>
    <w:p w14:paraId="63918C3D" w14:textId="77777777" w:rsidR="008D00E4" w:rsidRDefault="008D00E4" w:rsidP="008D00E4">
      <w:pPr>
        <w:pStyle w:val="NormalJP1"/>
        <w:numPr>
          <w:ilvl w:val="0"/>
          <w:numId w:val="4"/>
        </w:numPr>
        <w:spacing w:after="0"/>
      </w:pPr>
      <w:r w:rsidRPr="00DE41D9">
        <w:rPr>
          <w:b/>
          <w:bCs/>
        </w:rPr>
        <w:t>Perfil dónde definir este parámetro</w:t>
      </w:r>
      <w:r>
        <w:t>: Proceso</w:t>
      </w:r>
    </w:p>
    <w:p w14:paraId="61BDEFBA" w14:textId="77777777" w:rsidR="008D00E4" w:rsidRDefault="008D00E4" w:rsidP="008D00E4">
      <w:pPr>
        <w:pStyle w:val="Ttulo2JP1"/>
      </w:pPr>
    </w:p>
    <w:p w14:paraId="4EA29E2B" w14:textId="77777777" w:rsidR="008D00E4" w:rsidRDefault="008D00E4" w:rsidP="008D00E4">
      <w:pPr>
        <w:pStyle w:val="Ttulo2JP1"/>
        <w:numPr>
          <w:ilvl w:val="1"/>
          <w:numId w:val="8"/>
        </w:numPr>
        <w:tabs>
          <w:tab w:val="num" w:pos="1440"/>
        </w:tabs>
        <w:ind w:left="1440" w:hanging="360"/>
      </w:pPr>
      <w:r>
        <w:t>Test de Retracciones</w:t>
      </w:r>
    </w:p>
    <w:p w14:paraId="4F9AAB2A" w14:textId="77777777" w:rsidR="008D00E4" w:rsidRPr="00973EDE" w:rsidRDefault="008D00E4" w:rsidP="008D00E4">
      <w:pPr>
        <w:pStyle w:val="NormalJP1"/>
      </w:pPr>
      <w:r w:rsidRPr="00973EDE">
        <w:t xml:space="preserve">Establecidas la Temperatura y el Flujo óptimo, con </w:t>
      </w:r>
      <w:proofErr w:type="gramStart"/>
      <w:r w:rsidRPr="00973EDE">
        <w:t>este test</w:t>
      </w:r>
      <w:proofErr w:type="gramEnd"/>
      <w:r w:rsidRPr="00973EDE">
        <w:t xml:space="preserve"> se determina el valor de retracción mejor para evitar la formación de hilillos.</w:t>
      </w:r>
    </w:p>
    <w:p w14:paraId="7BA55866" w14:textId="77777777" w:rsidR="008D00E4" w:rsidRPr="00973EDE" w:rsidRDefault="008D00E4" w:rsidP="008D00E4">
      <w:pPr>
        <w:pStyle w:val="NormalJP1"/>
        <w:numPr>
          <w:ilvl w:val="0"/>
          <w:numId w:val="6"/>
        </w:numPr>
        <w:spacing w:after="0"/>
      </w:pPr>
      <w:r w:rsidRPr="001B4859">
        <w:rPr>
          <w:b/>
          <w:bCs/>
        </w:rPr>
        <w:t>Prerrequisitos</w:t>
      </w:r>
      <w:r>
        <w:t xml:space="preserve">: </w:t>
      </w:r>
      <w:r w:rsidRPr="00973EDE">
        <w:t>Depende fuertemente de la temperatura, de K y de la Presión residual</w:t>
      </w:r>
    </w:p>
    <w:p w14:paraId="113D41B6" w14:textId="77777777" w:rsidR="008D00E4" w:rsidRPr="00973EDE" w:rsidRDefault="008D00E4" w:rsidP="008D00E4">
      <w:pPr>
        <w:pStyle w:val="NormalJP1"/>
        <w:numPr>
          <w:ilvl w:val="0"/>
          <w:numId w:val="6"/>
        </w:numPr>
        <w:spacing w:after="0"/>
      </w:pPr>
      <w:r w:rsidRPr="00973EDE">
        <w:rPr>
          <w:b/>
          <w:bCs/>
        </w:rPr>
        <w:t>Perfil dónde definir este parámetro</w:t>
      </w:r>
      <w:r w:rsidRPr="00973EDE">
        <w:t>: Filamento</w:t>
      </w:r>
    </w:p>
    <w:p w14:paraId="760E91F2" w14:textId="77777777" w:rsidR="008D00E4" w:rsidRDefault="008D00E4" w:rsidP="008D00E4">
      <w:pPr>
        <w:pStyle w:val="Ttulo2JP1"/>
        <w:ind w:left="720"/>
      </w:pPr>
    </w:p>
    <w:p w14:paraId="2801DEE9" w14:textId="77777777" w:rsidR="008D00E4" w:rsidRDefault="008D00E4" w:rsidP="008D00E4">
      <w:pPr>
        <w:pStyle w:val="Ttulo2JP1"/>
        <w:numPr>
          <w:ilvl w:val="1"/>
          <w:numId w:val="8"/>
        </w:numPr>
        <w:tabs>
          <w:tab w:val="num" w:pos="1440"/>
        </w:tabs>
        <w:ind w:left="1440" w:hanging="360"/>
      </w:pPr>
      <w:r>
        <w:t>Test de Puentes</w:t>
      </w:r>
    </w:p>
    <w:p w14:paraId="6AD15CFF" w14:textId="77777777" w:rsidR="008D00E4" w:rsidRDefault="008D00E4" w:rsidP="008D00E4">
      <w:pPr>
        <w:pStyle w:val="NormalJP1"/>
      </w:pPr>
      <w:r>
        <w:t>Un puente es la impresión que se realiza entre dos puntos sin ningún soporte debajo, es decir, cuando la impresora “imprime en el aire”. Depende del flujo, la velocidad y el ventilador de capa.</w:t>
      </w:r>
    </w:p>
    <w:p w14:paraId="7CE97FFE" w14:textId="77777777" w:rsidR="008D00E4" w:rsidRDefault="008D00E4" w:rsidP="008D00E4">
      <w:pPr>
        <w:pStyle w:val="NormalJP1"/>
        <w:numPr>
          <w:ilvl w:val="0"/>
          <w:numId w:val="6"/>
        </w:numPr>
        <w:spacing w:after="0"/>
      </w:pPr>
      <w:r w:rsidRPr="001B4859">
        <w:rPr>
          <w:b/>
          <w:bCs/>
        </w:rPr>
        <w:t>Prerrequisitos</w:t>
      </w:r>
      <w:r>
        <w:t>: Haber realizado todos los test anteriores.</w:t>
      </w:r>
    </w:p>
    <w:p w14:paraId="24E04011" w14:textId="77777777" w:rsidR="008D00E4" w:rsidRDefault="008D00E4" w:rsidP="008D00E4">
      <w:pPr>
        <w:pStyle w:val="NormalJP1"/>
        <w:numPr>
          <w:ilvl w:val="0"/>
          <w:numId w:val="6"/>
        </w:numPr>
        <w:spacing w:after="0"/>
      </w:pPr>
      <w:r w:rsidRPr="001B4859">
        <w:rPr>
          <w:b/>
          <w:bCs/>
        </w:rPr>
        <w:t>Perfil dónde definir este parámetro</w:t>
      </w:r>
      <w:r>
        <w:t>: Proceso</w:t>
      </w:r>
    </w:p>
    <w:p w14:paraId="4A068B57" w14:textId="77777777" w:rsidR="008D00E4" w:rsidRDefault="008D00E4" w:rsidP="008D00E4">
      <w:pPr>
        <w:spacing w:after="0" w:line="240" w:lineRule="auto"/>
        <w:rPr>
          <w:rFonts w:ascii="IBM Plex Serif Medium" w:eastAsia="Times New Roman" w:hAnsi="IBM Plex Serif Medium"/>
          <w:b/>
          <w:i/>
          <w:iCs/>
          <w:color w:val="4C94D8" w:themeColor="text2" w:themeTint="80"/>
          <w:sz w:val="32"/>
          <w:szCs w:val="32"/>
        </w:rPr>
      </w:pPr>
      <w:r>
        <w:br w:type="page"/>
      </w:r>
    </w:p>
    <w:p w14:paraId="781C6729" w14:textId="77777777" w:rsidR="008D00E4" w:rsidRDefault="008D00E4" w:rsidP="008D00E4">
      <w:pPr>
        <w:pStyle w:val="Ttulo2JP1"/>
        <w:numPr>
          <w:ilvl w:val="1"/>
          <w:numId w:val="8"/>
        </w:numPr>
        <w:tabs>
          <w:tab w:val="num" w:pos="1440"/>
        </w:tabs>
        <w:ind w:left="1440" w:hanging="360"/>
      </w:pPr>
      <w:r>
        <w:lastRenderedPageBreak/>
        <w:t>Test de Tolerancias</w:t>
      </w:r>
    </w:p>
    <w:p w14:paraId="74AE98EF" w14:textId="77777777" w:rsidR="008D00E4" w:rsidRPr="00973EDE" w:rsidRDefault="008D00E4" w:rsidP="008D00E4">
      <w:pPr>
        <w:pStyle w:val="NormalJP1"/>
      </w:pPr>
      <w:r w:rsidRPr="00973EDE">
        <w:t>Permite determinar cuáles son las tolerancias de nuestra máquina respecto a huecos y ajustes entre distintas piezas (gaps) de manera que cuando diseñemos tengamos en cuenta dichos valores para garantizar que las piezas encajan entre sí.</w:t>
      </w:r>
    </w:p>
    <w:p w14:paraId="692E1191" w14:textId="77777777" w:rsidR="008D00E4" w:rsidRDefault="008D00E4" w:rsidP="008D00E4">
      <w:pPr>
        <w:pStyle w:val="NormalJP1"/>
        <w:numPr>
          <w:ilvl w:val="0"/>
          <w:numId w:val="7"/>
        </w:numPr>
        <w:spacing w:after="0"/>
      </w:pPr>
      <w:r w:rsidRPr="0046230D">
        <w:rPr>
          <w:b/>
          <w:bCs/>
        </w:rPr>
        <w:t>Prerrequisitos</w:t>
      </w:r>
      <w:r>
        <w:t>: N</w:t>
      </w:r>
      <w:r w:rsidRPr="00973EDE">
        <w:t>o debe haber errores dimensionales ocultos.</w:t>
      </w:r>
      <w:r>
        <w:t xml:space="preserve"> En </w:t>
      </w:r>
      <w:r w:rsidRPr="0046230D">
        <w:rPr>
          <w:b/>
          <w:bCs/>
          <w:i/>
          <w:iCs/>
        </w:rPr>
        <w:t>Proceso&gt;Calidad&gt;Precisión</w:t>
      </w:r>
      <w:r>
        <w:t xml:space="preserve"> activar: </w:t>
      </w:r>
      <w:r w:rsidRPr="0046230D">
        <w:rPr>
          <w:i/>
          <w:iCs/>
        </w:rPr>
        <w:t>Movimiento en Arco</w:t>
      </w:r>
      <w:r>
        <w:t xml:space="preserve"> (debe estar activado en el Firmware G2/G3), </w:t>
      </w:r>
      <w:r w:rsidRPr="0046230D">
        <w:rPr>
          <w:i/>
          <w:iCs/>
        </w:rPr>
        <w:t>Altura precisa</w:t>
      </w:r>
      <w:r>
        <w:t xml:space="preserve"> y </w:t>
      </w:r>
      <w:r w:rsidRPr="0046230D">
        <w:rPr>
          <w:i/>
          <w:iCs/>
        </w:rPr>
        <w:t>Perímetro Preciso</w:t>
      </w:r>
    </w:p>
    <w:p w14:paraId="2764D48C" w14:textId="77777777" w:rsidR="008D00E4" w:rsidRPr="0046230D" w:rsidRDefault="008D00E4" w:rsidP="008D00E4">
      <w:pPr>
        <w:pStyle w:val="NormalJP1"/>
        <w:numPr>
          <w:ilvl w:val="0"/>
          <w:numId w:val="7"/>
        </w:numPr>
        <w:spacing w:after="0"/>
        <w:rPr>
          <w:b/>
          <w:bCs/>
        </w:rPr>
      </w:pPr>
      <w:r w:rsidRPr="0046230D">
        <w:rPr>
          <w:b/>
          <w:bCs/>
        </w:rPr>
        <w:t>Pruebas</w:t>
      </w:r>
    </w:p>
    <w:p w14:paraId="623AD5C6" w14:textId="77777777" w:rsidR="008D00E4" w:rsidRPr="0046230D" w:rsidRDefault="008D00E4" w:rsidP="008D00E4">
      <w:pPr>
        <w:pStyle w:val="NormalJP1"/>
        <w:numPr>
          <w:ilvl w:val="1"/>
          <w:numId w:val="9"/>
        </w:numPr>
        <w:spacing w:after="0"/>
        <w:rPr>
          <w:b/>
          <w:bCs/>
          <w:i/>
          <w:iCs/>
        </w:rPr>
      </w:pPr>
      <w:r w:rsidRPr="0046230D">
        <w:rPr>
          <w:b/>
          <w:bCs/>
          <w:i/>
          <w:iCs/>
        </w:rPr>
        <w:t>Test de Contracción XYZ</w:t>
      </w:r>
    </w:p>
    <w:p w14:paraId="062801BF" w14:textId="77777777" w:rsidR="008D00E4" w:rsidRPr="0046230D" w:rsidRDefault="008D00E4" w:rsidP="008D00E4">
      <w:pPr>
        <w:pStyle w:val="NormalJP1"/>
        <w:numPr>
          <w:ilvl w:val="1"/>
          <w:numId w:val="9"/>
        </w:numPr>
        <w:spacing w:after="0"/>
        <w:rPr>
          <w:b/>
          <w:bCs/>
          <w:i/>
          <w:iCs/>
        </w:rPr>
      </w:pPr>
      <w:r w:rsidRPr="0046230D">
        <w:rPr>
          <w:b/>
          <w:bCs/>
          <w:i/>
          <w:iCs/>
        </w:rPr>
        <w:t>Test de Expansión en huecos</w:t>
      </w:r>
    </w:p>
    <w:p w14:paraId="47D7B6AE" w14:textId="77777777" w:rsidR="008D00E4" w:rsidRPr="00973EDE" w:rsidRDefault="008D00E4" w:rsidP="008D00E4">
      <w:pPr>
        <w:pStyle w:val="NormalJP1"/>
        <w:numPr>
          <w:ilvl w:val="1"/>
          <w:numId w:val="9"/>
        </w:numPr>
        <w:spacing w:after="0"/>
        <w:rPr>
          <w:b/>
          <w:bCs/>
          <w:i/>
          <w:iCs/>
        </w:rPr>
      </w:pPr>
      <w:r w:rsidRPr="0046230D">
        <w:rPr>
          <w:b/>
          <w:bCs/>
          <w:i/>
          <w:iCs/>
        </w:rPr>
        <w:t>Test de Tolerancias</w:t>
      </w:r>
    </w:p>
    <w:p w14:paraId="39881730" w14:textId="77777777" w:rsidR="008D00E4" w:rsidRDefault="008D00E4" w:rsidP="008D00E4">
      <w:pPr>
        <w:pStyle w:val="NormalJP1"/>
        <w:numPr>
          <w:ilvl w:val="0"/>
          <w:numId w:val="7"/>
        </w:numPr>
        <w:spacing w:after="0"/>
      </w:pPr>
      <w:r w:rsidRPr="00973EDE">
        <w:rPr>
          <w:b/>
          <w:bCs/>
        </w:rPr>
        <w:t>Perfil dónde definir este parámetro</w:t>
      </w:r>
      <w:r w:rsidRPr="00973EDE">
        <w:t>:</w:t>
      </w:r>
      <w:r>
        <w:t xml:space="preserve"> </w:t>
      </w:r>
    </w:p>
    <w:p w14:paraId="34EE6E72" w14:textId="77777777" w:rsidR="008D00E4" w:rsidRDefault="008D00E4" w:rsidP="008D00E4">
      <w:pPr>
        <w:pStyle w:val="NormalJP1"/>
        <w:numPr>
          <w:ilvl w:val="1"/>
          <w:numId w:val="7"/>
        </w:numPr>
        <w:spacing w:after="0"/>
      </w:pPr>
      <w:r>
        <w:t>Filamento (Contracción XYZ)</w:t>
      </w:r>
    </w:p>
    <w:p w14:paraId="3A0FD55E" w14:textId="77777777" w:rsidR="008D00E4" w:rsidRDefault="008D00E4" w:rsidP="008D00E4">
      <w:pPr>
        <w:pStyle w:val="NormalJP1"/>
        <w:numPr>
          <w:ilvl w:val="1"/>
          <w:numId w:val="7"/>
        </w:numPr>
        <w:spacing w:after="0"/>
      </w:pPr>
      <w:r>
        <w:t>Proceso (Expansión en huecos)</w:t>
      </w:r>
    </w:p>
    <w:p w14:paraId="0C795BB5" w14:textId="77777777" w:rsidR="008D00E4" w:rsidRPr="00973EDE" w:rsidRDefault="008D00E4" w:rsidP="008D00E4">
      <w:pPr>
        <w:pStyle w:val="NormalJP1"/>
        <w:numPr>
          <w:ilvl w:val="1"/>
          <w:numId w:val="7"/>
        </w:numPr>
        <w:spacing w:after="0"/>
      </w:pPr>
      <w:r>
        <w:t>Tener en cuenta en el diseño (Tolerancias)</w:t>
      </w:r>
    </w:p>
    <w:p w14:paraId="4DD09E50" w14:textId="77777777" w:rsidR="00E80051" w:rsidRPr="00845097" w:rsidRDefault="00E80051" w:rsidP="00353BEF">
      <w:pPr>
        <w:pStyle w:val="NormalJP1"/>
        <w:spacing w:after="0"/>
      </w:pPr>
    </w:p>
    <w:sectPr w:rsidR="00E80051" w:rsidRPr="008450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ource Code Pro">
    <w:panose1 w:val="020B0509030403020204"/>
    <w:charset w:val="00"/>
    <w:family w:val="modern"/>
    <w:pitch w:val="fixed"/>
    <w:sig w:usb0="20000007" w:usb1="00001801" w:usb2="00000000" w:usb3="00000000" w:csb0="00000193" w:csb1="00000000"/>
  </w:font>
  <w:font w:name="Alegreya Sans">
    <w:panose1 w:val="00000500000000000000"/>
    <w:charset w:val="00"/>
    <w:family w:val="modern"/>
    <w:notTrueType/>
    <w:pitch w:val="variable"/>
    <w:sig w:usb0="6000028F" w:usb1="00000003" w:usb2="00000000" w:usb3="00000000" w:csb0="0000019F" w:csb1="00000000"/>
  </w:font>
  <w:font w:name="Alegreya Sans Medium">
    <w:panose1 w:val="000006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Alegreya Sans Black">
    <w:panose1 w:val="00000A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Montserrat SemiBold">
    <w:panose1 w:val="000007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IBM Plex Serif Medium">
    <w:panose1 w:val="02060603050406000203"/>
    <w:charset w:val="00"/>
    <w:family w:val="roman"/>
    <w:pitch w:val="variable"/>
    <w:sig w:usb0="A000026F" w:usb1="5000203B" w:usb2="00000000" w:usb3="00000000" w:csb0="00000197" w:csb1="00000000"/>
  </w:font>
  <w:font w:name="IBM Plex Serif SemiBold">
    <w:panose1 w:val="02060703050406000203"/>
    <w:charset w:val="00"/>
    <w:family w:val="roman"/>
    <w:pitch w:val="variable"/>
    <w:sig w:usb0="A000026F" w:usb1="5000203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F8745A"/>
    <w:multiLevelType w:val="multilevel"/>
    <w:tmpl w:val="05B8C7BA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Calibri" w:hAnsi="Symbol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3B67CA"/>
    <w:multiLevelType w:val="multilevel"/>
    <w:tmpl w:val="05B8C7BA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Calibri" w:hAnsi="Symbol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5F485C"/>
    <w:multiLevelType w:val="multilevel"/>
    <w:tmpl w:val="5036BD20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" w15:restartNumberingAfterBreak="0">
    <w:nsid w:val="42F32A7A"/>
    <w:multiLevelType w:val="multilevel"/>
    <w:tmpl w:val="903A6B5E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Calibri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A12FF5"/>
    <w:multiLevelType w:val="multilevel"/>
    <w:tmpl w:val="05B8C7BA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Calibri" w:hAnsi="Symbol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EB1C70"/>
    <w:multiLevelType w:val="multilevel"/>
    <w:tmpl w:val="05B8C7BA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Calibri" w:hAnsi="Symbol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D94C1E"/>
    <w:multiLevelType w:val="multilevel"/>
    <w:tmpl w:val="05B8C7BA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Calibri" w:hAnsi="Symbol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B16279"/>
    <w:multiLevelType w:val="multilevel"/>
    <w:tmpl w:val="5036BD20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8" w15:restartNumberingAfterBreak="0">
    <w:nsid w:val="6C2E7127"/>
    <w:multiLevelType w:val="multilevel"/>
    <w:tmpl w:val="05B8C7BA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Calibri" w:hAnsi="Symbol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6944929">
    <w:abstractNumId w:val="5"/>
  </w:num>
  <w:num w:numId="2" w16cid:durableId="25253721">
    <w:abstractNumId w:val="2"/>
  </w:num>
  <w:num w:numId="3" w16cid:durableId="1778333048">
    <w:abstractNumId w:val="6"/>
  </w:num>
  <w:num w:numId="4" w16cid:durableId="1335375436">
    <w:abstractNumId w:val="0"/>
  </w:num>
  <w:num w:numId="5" w16cid:durableId="2088333231">
    <w:abstractNumId w:val="4"/>
  </w:num>
  <w:num w:numId="6" w16cid:durableId="157117081">
    <w:abstractNumId w:val="8"/>
  </w:num>
  <w:num w:numId="7" w16cid:durableId="1829901367">
    <w:abstractNumId w:val="1"/>
  </w:num>
  <w:num w:numId="8" w16cid:durableId="57631482">
    <w:abstractNumId w:val="7"/>
  </w:num>
  <w:num w:numId="9" w16cid:durableId="11292043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EF"/>
    <w:rsid w:val="00087908"/>
    <w:rsid w:val="000F1609"/>
    <w:rsid w:val="00180DF8"/>
    <w:rsid w:val="001B13B2"/>
    <w:rsid w:val="001F1F84"/>
    <w:rsid w:val="002424CD"/>
    <w:rsid w:val="00282D4F"/>
    <w:rsid w:val="002A3D7F"/>
    <w:rsid w:val="00353BEF"/>
    <w:rsid w:val="004225CB"/>
    <w:rsid w:val="00472C13"/>
    <w:rsid w:val="00492474"/>
    <w:rsid w:val="00495EEF"/>
    <w:rsid w:val="004C0A89"/>
    <w:rsid w:val="00504F29"/>
    <w:rsid w:val="00551A48"/>
    <w:rsid w:val="005553F7"/>
    <w:rsid w:val="00573C05"/>
    <w:rsid w:val="005B68C6"/>
    <w:rsid w:val="005C7198"/>
    <w:rsid w:val="005D1047"/>
    <w:rsid w:val="005F31D4"/>
    <w:rsid w:val="0062116F"/>
    <w:rsid w:val="0062722C"/>
    <w:rsid w:val="00645B77"/>
    <w:rsid w:val="006A1270"/>
    <w:rsid w:val="00731E3B"/>
    <w:rsid w:val="0073430A"/>
    <w:rsid w:val="00792B4E"/>
    <w:rsid w:val="007D29BB"/>
    <w:rsid w:val="00822283"/>
    <w:rsid w:val="0083347D"/>
    <w:rsid w:val="00845097"/>
    <w:rsid w:val="00891375"/>
    <w:rsid w:val="008A493B"/>
    <w:rsid w:val="008D00E4"/>
    <w:rsid w:val="009173DA"/>
    <w:rsid w:val="0094539F"/>
    <w:rsid w:val="00967470"/>
    <w:rsid w:val="0098044C"/>
    <w:rsid w:val="00995013"/>
    <w:rsid w:val="009C129D"/>
    <w:rsid w:val="00A241A7"/>
    <w:rsid w:val="00A50440"/>
    <w:rsid w:val="00AA3384"/>
    <w:rsid w:val="00AC0F32"/>
    <w:rsid w:val="00AE6D4A"/>
    <w:rsid w:val="00B15776"/>
    <w:rsid w:val="00B71937"/>
    <w:rsid w:val="00B8095E"/>
    <w:rsid w:val="00BB172A"/>
    <w:rsid w:val="00BD7E1B"/>
    <w:rsid w:val="00BE0BB8"/>
    <w:rsid w:val="00C14C43"/>
    <w:rsid w:val="00C32004"/>
    <w:rsid w:val="00C35F53"/>
    <w:rsid w:val="00C67EDC"/>
    <w:rsid w:val="00D04B2F"/>
    <w:rsid w:val="00D221B3"/>
    <w:rsid w:val="00DF53FC"/>
    <w:rsid w:val="00E6497E"/>
    <w:rsid w:val="00E80051"/>
    <w:rsid w:val="00EF7CC5"/>
    <w:rsid w:val="00F1149B"/>
    <w:rsid w:val="00F13EA8"/>
    <w:rsid w:val="00F245F2"/>
    <w:rsid w:val="00F27067"/>
    <w:rsid w:val="00FD3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A636C"/>
  <w15:chartTrackingRefBased/>
  <w15:docId w15:val="{80FF3407-2C90-4559-8CCC-78154A563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D00E4"/>
    <w:pPr>
      <w:spacing w:after="160" w:line="259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rsid w:val="00C14C43"/>
    <w:pPr>
      <w:keepNext/>
      <w:keepLines/>
      <w:spacing w:before="240" w:after="0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rsid w:val="00C14C43"/>
    <w:pPr>
      <w:keepNext/>
      <w:keepLines/>
      <w:spacing w:before="40" w:after="0"/>
      <w:outlineLvl w:val="1"/>
    </w:pPr>
    <w:rPr>
      <w:rFonts w:ascii="Calibri Light" w:eastAsia="Times New Roman" w:hAnsi="Calibri Light"/>
      <w:color w:val="2F54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14C43"/>
    <w:pPr>
      <w:keepNext/>
      <w:keepLines/>
      <w:spacing w:before="40" w:after="0"/>
      <w:outlineLvl w:val="2"/>
    </w:pPr>
    <w:rPr>
      <w:rFonts w:ascii="Calibri Light" w:eastAsia="Times New Roman" w:hAnsi="Calibri Light"/>
      <w:color w:val="1F3763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4C43"/>
    <w:pPr>
      <w:keepNext/>
      <w:keepLines/>
      <w:spacing w:before="40" w:after="0"/>
      <w:outlineLvl w:val="3"/>
    </w:pPr>
    <w:rPr>
      <w:rFonts w:ascii="Calibri Light" w:eastAsia="Times New Roman" w:hAnsi="Calibri Light"/>
      <w:i/>
      <w:iCs/>
      <w:color w:val="2F549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Codigo">
    <w:name w:val="Codigo"/>
    <w:basedOn w:val="Normal"/>
    <w:link w:val="CodigoCar"/>
    <w:qFormat/>
    <w:rsid w:val="00492474"/>
    <w:rPr>
      <w:rFonts w:ascii="Source Code Pro" w:hAnsi="Source Code Pro"/>
      <w:color w:val="595959"/>
      <w:sz w:val="18"/>
    </w:rPr>
  </w:style>
  <w:style w:type="character" w:customStyle="1" w:styleId="CodigoCar">
    <w:name w:val="Codigo Car"/>
    <w:link w:val="Codigo"/>
    <w:rsid w:val="00492474"/>
    <w:rPr>
      <w:rFonts w:ascii="Source Code Pro" w:hAnsi="Source Code Pro"/>
      <w:color w:val="595959"/>
      <w:sz w:val="18"/>
    </w:rPr>
  </w:style>
  <w:style w:type="paragraph" w:customStyle="1" w:styleId="NormalJP1">
    <w:name w:val="Normal JP1"/>
    <w:basedOn w:val="Normal"/>
    <w:link w:val="NormalJP1Car"/>
    <w:qFormat/>
    <w:rsid w:val="00492474"/>
    <w:rPr>
      <w:rFonts w:ascii="Alegreya Sans" w:hAnsi="Alegreya Sans"/>
    </w:rPr>
  </w:style>
  <w:style w:type="character" w:customStyle="1" w:styleId="NormalJP1Car">
    <w:name w:val="Normal JP1 Car"/>
    <w:link w:val="NormalJP1"/>
    <w:rsid w:val="00492474"/>
    <w:rPr>
      <w:rFonts w:ascii="Alegreya Sans" w:hAnsi="Alegreya Sans"/>
    </w:rPr>
  </w:style>
  <w:style w:type="paragraph" w:customStyle="1" w:styleId="SinespaciadoJP1">
    <w:name w:val="Sin espaciado JP1"/>
    <w:basedOn w:val="Sinespaciado"/>
    <w:link w:val="SinespaciadoJP1Car"/>
    <w:qFormat/>
    <w:rsid w:val="00C14C43"/>
    <w:rPr>
      <w:rFonts w:ascii="Alegreya Sans" w:hAnsi="Alegreya Sans"/>
    </w:rPr>
  </w:style>
  <w:style w:type="character" w:customStyle="1" w:styleId="SinespaciadoJP1Car">
    <w:name w:val="Sin espaciado JP1 Car"/>
    <w:link w:val="SinespaciadoJP1"/>
    <w:rsid w:val="00C14C43"/>
    <w:rPr>
      <w:rFonts w:ascii="Alegreya Sans" w:hAnsi="Alegreya Sans"/>
    </w:rPr>
  </w:style>
  <w:style w:type="paragraph" w:styleId="Sinespaciado">
    <w:name w:val="No Spacing"/>
    <w:uiPriority w:val="1"/>
    <w:rsid w:val="00C14C43"/>
    <w:rPr>
      <w:sz w:val="22"/>
      <w:szCs w:val="22"/>
      <w:lang w:eastAsia="en-US"/>
    </w:rPr>
  </w:style>
  <w:style w:type="paragraph" w:customStyle="1" w:styleId="SubtituloJP1">
    <w:name w:val="Subtitulo JP1"/>
    <w:basedOn w:val="Subttulo"/>
    <w:link w:val="SubtituloJP1Car"/>
    <w:qFormat/>
    <w:rsid w:val="00F245F2"/>
    <w:pPr>
      <w:jc w:val="right"/>
    </w:pPr>
    <w:rPr>
      <w:rFonts w:ascii="Alegreya Sans Medium" w:hAnsi="Alegreya Sans Medium"/>
      <w:color w:val="20C6B6"/>
      <w:sz w:val="32"/>
      <w:szCs w:val="32"/>
    </w:rPr>
  </w:style>
  <w:style w:type="character" w:customStyle="1" w:styleId="SubtituloJP1Car">
    <w:name w:val="Subtitulo JP1 Car"/>
    <w:link w:val="SubtituloJP1"/>
    <w:rsid w:val="00F245F2"/>
    <w:rPr>
      <w:rFonts w:ascii="Alegreya Sans Medium" w:eastAsia="Times New Roman" w:hAnsi="Alegreya Sans Medium"/>
      <w:color w:val="20C6B6"/>
      <w:spacing w:val="15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rsid w:val="00C14C43"/>
    <w:pPr>
      <w:numPr>
        <w:ilvl w:val="1"/>
      </w:numPr>
    </w:pPr>
    <w:rPr>
      <w:rFonts w:eastAsia="Times New Roman"/>
      <w:color w:val="5A5A5A"/>
      <w:spacing w:val="15"/>
    </w:rPr>
  </w:style>
  <w:style w:type="character" w:customStyle="1" w:styleId="SubttuloCar">
    <w:name w:val="Subtítulo Car"/>
    <w:link w:val="Subttulo"/>
    <w:uiPriority w:val="11"/>
    <w:rsid w:val="00C14C43"/>
    <w:rPr>
      <w:rFonts w:eastAsia="Times New Roman"/>
      <w:color w:val="5A5A5A"/>
      <w:spacing w:val="15"/>
    </w:rPr>
  </w:style>
  <w:style w:type="paragraph" w:customStyle="1" w:styleId="TextoennegritaJP1">
    <w:name w:val="Texto en negrita JP 1"/>
    <w:basedOn w:val="Normal"/>
    <w:link w:val="TextoennegritaJP1Car"/>
    <w:qFormat/>
    <w:rsid w:val="00C14C43"/>
    <w:rPr>
      <w:rFonts w:ascii="Alegreya Sans Black" w:hAnsi="Alegreya Sans Black"/>
    </w:rPr>
  </w:style>
  <w:style w:type="character" w:customStyle="1" w:styleId="TextoennegritaJP1Car">
    <w:name w:val="Texto en negrita JP 1 Car"/>
    <w:link w:val="TextoennegritaJP1"/>
    <w:rsid w:val="00C14C43"/>
    <w:rPr>
      <w:rFonts w:ascii="Alegreya Sans Black" w:hAnsi="Alegreya Sans Black"/>
    </w:rPr>
  </w:style>
  <w:style w:type="paragraph" w:customStyle="1" w:styleId="Ttulo1JP1">
    <w:name w:val="Título 1 JP1"/>
    <w:basedOn w:val="Ttulo1"/>
    <w:link w:val="Ttulo1JP1Car"/>
    <w:qFormat/>
    <w:rsid w:val="007D29BB"/>
    <w:rPr>
      <w:rFonts w:ascii="Montserrat SemiBold" w:hAnsi="Montserrat SemiBold"/>
      <w:b/>
      <w:bCs/>
      <w:color w:val="0B769F" w:themeColor="accent4" w:themeShade="BF"/>
      <w:sz w:val="36"/>
      <w:szCs w:val="36"/>
    </w:rPr>
  </w:style>
  <w:style w:type="character" w:customStyle="1" w:styleId="Ttulo1JP1Car">
    <w:name w:val="Título 1 JP1 Car"/>
    <w:link w:val="Ttulo1JP1"/>
    <w:rsid w:val="007D29BB"/>
    <w:rPr>
      <w:rFonts w:ascii="Montserrat SemiBold" w:eastAsia="Times New Roman" w:hAnsi="Montserrat SemiBold"/>
      <w:b/>
      <w:bCs/>
      <w:color w:val="0B769F" w:themeColor="accent4" w:themeShade="BF"/>
      <w:sz w:val="36"/>
      <w:szCs w:val="36"/>
      <w:lang w:eastAsia="en-US"/>
    </w:rPr>
  </w:style>
  <w:style w:type="character" w:customStyle="1" w:styleId="Ttulo1Car">
    <w:name w:val="Título 1 Car"/>
    <w:link w:val="Ttulo1"/>
    <w:uiPriority w:val="9"/>
    <w:rsid w:val="00C14C43"/>
    <w:rPr>
      <w:rFonts w:ascii="Calibri Light" w:eastAsia="Times New Roman" w:hAnsi="Calibri Light" w:cs="Times New Roman"/>
      <w:color w:val="2F5496"/>
      <w:sz w:val="32"/>
      <w:szCs w:val="32"/>
    </w:rPr>
  </w:style>
  <w:style w:type="paragraph" w:customStyle="1" w:styleId="Ttulo2JP1">
    <w:name w:val="Título 2 JP1"/>
    <w:basedOn w:val="Ttulo2"/>
    <w:link w:val="Ttulo2JP1Car"/>
    <w:qFormat/>
    <w:rsid w:val="007D29BB"/>
    <w:rPr>
      <w:rFonts w:ascii="IBM Plex Serif Medium" w:hAnsi="IBM Plex Serif Medium"/>
      <w:b/>
      <w:i/>
      <w:iCs/>
      <w:color w:val="4C94D8" w:themeColor="text2" w:themeTint="80"/>
      <w:sz w:val="32"/>
      <w:szCs w:val="32"/>
    </w:rPr>
  </w:style>
  <w:style w:type="character" w:customStyle="1" w:styleId="Ttulo2JP1Car">
    <w:name w:val="Título 2 JP1 Car"/>
    <w:link w:val="Ttulo2JP1"/>
    <w:rsid w:val="007D29BB"/>
    <w:rPr>
      <w:rFonts w:ascii="IBM Plex Serif Medium" w:eastAsia="Times New Roman" w:hAnsi="IBM Plex Serif Medium"/>
      <w:b/>
      <w:i/>
      <w:iCs/>
      <w:color w:val="4C94D8" w:themeColor="text2" w:themeTint="80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semiHidden/>
    <w:rsid w:val="00C14C43"/>
    <w:rPr>
      <w:rFonts w:ascii="Calibri Light" w:eastAsia="Times New Roman" w:hAnsi="Calibri Light" w:cs="Times New Roman"/>
      <w:color w:val="2F5496"/>
      <w:sz w:val="26"/>
      <w:szCs w:val="26"/>
    </w:rPr>
  </w:style>
  <w:style w:type="paragraph" w:customStyle="1" w:styleId="Ttulo3JP1">
    <w:name w:val="Título 3 JP1"/>
    <w:basedOn w:val="Ttulo3"/>
    <w:link w:val="Ttulo3JP1Car"/>
    <w:qFormat/>
    <w:rsid w:val="007D29BB"/>
    <w:rPr>
      <w:rFonts w:ascii="Montserrat SemiBold" w:hAnsi="Montserrat SemiBold"/>
      <w:color w:val="45B0E1" w:themeColor="accent1" w:themeTint="99"/>
      <w:sz w:val="28"/>
      <w:szCs w:val="28"/>
    </w:rPr>
  </w:style>
  <w:style w:type="character" w:customStyle="1" w:styleId="Ttulo3JP1Car">
    <w:name w:val="Título 3 JP1 Car"/>
    <w:link w:val="Ttulo3JP1"/>
    <w:rsid w:val="007D29BB"/>
    <w:rPr>
      <w:rFonts w:ascii="Montserrat SemiBold" w:eastAsia="Times New Roman" w:hAnsi="Montserrat SemiBold"/>
      <w:color w:val="45B0E1" w:themeColor="accent1" w:themeTint="99"/>
      <w:sz w:val="28"/>
      <w:szCs w:val="28"/>
      <w:lang w:eastAsia="en-US"/>
    </w:rPr>
  </w:style>
  <w:style w:type="character" w:customStyle="1" w:styleId="Ttulo3Car">
    <w:name w:val="Título 3 Car"/>
    <w:link w:val="Ttulo3"/>
    <w:uiPriority w:val="9"/>
    <w:semiHidden/>
    <w:rsid w:val="00C14C43"/>
    <w:rPr>
      <w:rFonts w:ascii="Calibri Light" w:eastAsia="Times New Roman" w:hAnsi="Calibri Light" w:cs="Times New Roman"/>
      <w:color w:val="1F3763"/>
      <w:sz w:val="24"/>
      <w:szCs w:val="24"/>
    </w:rPr>
  </w:style>
  <w:style w:type="paragraph" w:customStyle="1" w:styleId="Ttulo4JP1">
    <w:name w:val="Título 4 JP1"/>
    <w:basedOn w:val="Ttulo4"/>
    <w:link w:val="Ttulo4JP1Car"/>
    <w:qFormat/>
    <w:rsid w:val="007D29BB"/>
    <w:rPr>
      <w:rFonts w:ascii="IBM Plex Serif SemiBold" w:hAnsi="IBM Plex Serif SemiBold"/>
      <w:i w:val="0"/>
      <w:iCs w:val="0"/>
      <w:color w:val="83CAEB" w:themeColor="accent1" w:themeTint="66"/>
    </w:rPr>
  </w:style>
  <w:style w:type="character" w:customStyle="1" w:styleId="Ttulo4JP1Car">
    <w:name w:val="Título 4 JP1 Car"/>
    <w:link w:val="Ttulo4JP1"/>
    <w:rsid w:val="007D29BB"/>
    <w:rPr>
      <w:rFonts w:ascii="IBM Plex Serif SemiBold" w:eastAsia="Times New Roman" w:hAnsi="IBM Plex Serif SemiBold"/>
      <w:color w:val="83CAEB" w:themeColor="accent1" w:themeTint="66"/>
      <w:sz w:val="22"/>
      <w:szCs w:val="22"/>
      <w:lang w:eastAsia="en-US"/>
    </w:rPr>
  </w:style>
  <w:style w:type="character" w:customStyle="1" w:styleId="Ttulo4Car">
    <w:name w:val="Título 4 Car"/>
    <w:link w:val="Ttulo4"/>
    <w:uiPriority w:val="9"/>
    <w:semiHidden/>
    <w:rsid w:val="00C14C43"/>
    <w:rPr>
      <w:rFonts w:ascii="Calibri Light" w:eastAsia="Times New Roman" w:hAnsi="Calibri Light" w:cs="Times New Roman"/>
      <w:i/>
      <w:iCs/>
      <w:color w:val="2F5496"/>
    </w:rPr>
  </w:style>
  <w:style w:type="paragraph" w:customStyle="1" w:styleId="TtuloJP1">
    <w:name w:val="Título JP1"/>
    <w:basedOn w:val="Ttulo"/>
    <w:link w:val="TtuloJP1Car"/>
    <w:autoRedefine/>
    <w:qFormat/>
    <w:rsid w:val="007D29BB"/>
    <w:rPr>
      <w:rFonts w:ascii="IBM Plex Serif SemiBold" w:hAnsi="IBM Plex Serif SemiBold"/>
      <w:color w:val="0070C0"/>
      <w:sz w:val="48"/>
      <w:szCs w:val="48"/>
    </w:rPr>
  </w:style>
  <w:style w:type="character" w:customStyle="1" w:styleId="TtuloJP1Car">
    <w:name w:val="Título JP1 Car"/>
    <w:link w:val="TtuloJP1"/>
    <w:rsid w:val="007D29BB"/>
    <w:rPr>
      <w:rFonts w:ascii="IBM Plex Serif SemiBold" w:eastAsia="Times New Roman" w:hAnsi="IBM Plex Serif SemiBold"/>
      <w:color w:val="0070C0"/>
      <w:spacing w:val="-10"/>
      <w:kern w:val="28"/>
      <w:sz w:val="48"/>
      <w:szCs w:val="48"/>
      <w:lang w:eastAsia="en-US"/>
    </w:rPr>
  </w:style>
  <w:style w:type="paragraph" w:styleId="Ttulo">
    <w:name w:val="Title"/>
    <w:basedOn w:val="Normal"/>
    <w:next w:val="Normal"/>
    <w:link w:val="TtuloCar"/>
    <w:uiPriority w:val="10"/>
    <w:rsid w:val="00C14C43"/>
    <w:pPr>
      <w:spacing w:after="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C14C43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customStyle="1" w:styleId="Ejercicio">
    <w:name w:val="Ejercicio"/>
    <w:basedOn w:val="Codigo"/>
    <w:link w:val="EjercicioCar"/>
    <w:qFormat/>
    <w:rsid w:val="00D04B2F"/>
    <w:rPr>
      <w:i/>
      <w:color w:val="262626" w:themeColor="text1" w:themeTint="D9"/>
    </w:rPr>
  </w:style>
  <w:style w:type="character" w:customStyle="1" w:styleId="EjercicioCar">
    <w:name w:val="Ejercicio Car"/>
    <w:basedOn w:val="CodigoCar"/>
    <w:link w:val="Ejercicio"/>
    <w:rsid w:val="00D04B2F"/>
    <w:rPr>
      <w:rFonts w:ascii="Source Code Pro" w:hAnsi="Source Code Pro"/>
      <w:i/>
      <w:color w:val="262626" w:themeColor="text1" w:themeTint="D9"/>
      <w:sz w:val="18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353B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pe\AppData\Roaming\Microsoft\Templates\normal_JP_BLUE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79C314F0FE884EB620CE3DE12D5E0D" ma:contentTypeVersion="40" ma:contentTypeDescription="Crear nuevo documento." ma:contentTypeScope="" ma:versionID="ee12ac09659977472055b513009e5796">
  <xsd:schema xmlns:xsd="http://www.w3.org/2001/XMLSchema" xmlns:xs="http://www.w3.org/2001/XMLSchema" xmlns:p="http://schemas.microsoft.com/office/2006/metadata/properties" xmlns:ns3="daef6206-7a25-4cdc-b855-f4851ce6aa1a" xmlns:ns4="614ccf1c-fdd3-42cf-85c0-4b0144495e15" targetNamespace="http://schemas.microsoft.com/office/2006/metadata/properties" ma:root="true" ma:fieldsID="d0c9dedb99d92ffe2ea8fa4fa925ebf4" ns3:_="" ns4:_="">
    <xsd:import namespace="daef6206-7a25-4cdc-b855-f4851ce6aa1a"/>
    <xsd:import namespace="614ccf1c-fdd3-42cf-85c0-4b0144495e1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DateTaken" minOccurs="0"/>
                <xsd:element ref="ns4:MediaServiceOCR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Leaders" minOccurs="0"/>
                <xsd:element ref="ns4:Members" minOccurs="0"/>
                <xsd:element ref="ns4:Member_Groups" minOccurs="0"/>
                <xsd:element ref="ns4:Distribution_Groups" minOccurs="0"/>
                <xsd:element ref="ns4:LMS_Mappings" minOccurs="0"/>
                <xsd:element ref="ns4:Invited_Leaders" minOccurs="0"/>
                <xsd:element ref="ns4:Invited_Members" minOccurs="0"/>
                <xsd:element ref="ns4:Has_Leaders_Only_SectionGroup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LengthInSeconds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ef6206-7a25-4cdc-b855-f4851ce6aa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4ccf1c-fdd3-42cf-85c0-4b0144495e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NotebookType" ma:index="16" nillable="true" ma:displayName="Notebook Type" ma:internalName="NotebookType">
      <xsd:simpleType>
        <xsd:restriction base="dms:Text"/>
      </xsd:simpleType>
    </xsd:element>
    <xsd:element name="FolderType" ma:index="17" nillable="true" ma:displayName="Folder Type" ma:internalName="FolderType">
      <xsd:simpleType>
        <xsd:restriction base="dms:Text"/>
      </xsd:simpleType>
    </xsd:element>
    <xsd:element name="CultureName" ma:index="18" nillable="true" ma:displayName="Culture Name" ma:internalName="CultureName">
      <xsd:simpleType>
        <xsd:restriction base="dms:Text"/>
      </xsd:simpleType>
    </xsd:element>
    <xsd:element name="AppVersion" ma:index="19" nillable="true" ma:displayName="App Version" ma:internalName="AppVersion">
      <xsd:simpleType>
        <xsd:restriction base="dms:Text"/>
      </xsd:simpleType>
    </xsd:element>
    <xsd:element name="TeamsChannelId" ma:index="20" nillable="true" ma:displayName="Teams Channel Id" ma:internalName="TeamsChannelId">
      <xsd:simpleType>
        <xsd:restriction base="dms:Text"/>
      </xsd:simpleType>
    </xsd:element>
    <xsd:element name="Owner" ma:index="21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2" nillable="true" ma:displayName="Math Settings" ma:internalName="Math_Settings">
      <xsd:simpleType>
        <xsd:restriction base="dms:Text"/>
      </xsd:simpleType>
    </xsd:element>
    <xsd:element name="DefaultSectionNames" ma:index="23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4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5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6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7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8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9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0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1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2" nillable="true" ma:displayName="Is Collaboration Space Locked" ma:internalName="Is_Collaboration_Space_Locked">
      <xsd:simpleType>
        <xsd:restriction base="dms:Boolean"/>
      </xsd:simpleType>
    </xsd:element>
    <xsd:element name="IsNotebookLocked" ma:index="33" nillable="true" ma:displayName="Is Notebook Locked" ma:internalName="IsNotebookLocked">
      <xsd:simpleType>
        <xsd:restriction base="dms:Boolean"/>
      </xsd:simpleType>
    </xsd:element>
    <xsd:element name="Leaders" ma:index="34" nillable="true" ma:displayName="Leaders" ma:internalName="Lead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s" ma:index="35" nillable="true" ma:displayName="Members" ma:internalName="Memb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mber_Groups" ma:index="36" nillable="true" ma:displayName="Member Groups" ma:internalName="Member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7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8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Leaders" ma:index="39" nillable="true" ma:displayName="Invited Leaders" ma:internalName="Invited_Leaders">
      <xsd:simpleType>
        <xsd:restriction base="dms:Note">
          <xsd:maxLength value="255"/>
        </xsd:restriction>
      </xsd:simpleType>
    </xsd:element>
    <xsd:element name="Invited_Members" ma:index="40" nillable="true" ma:displayName="Invited Members" ma:internalName="Invited_Members">
      <xsd:simpleType>
        <xsd:restriction base="dms:Note">
          <xsd:maxLength value="255"/>
        </xsd:restriction>
      </xsd:simpleType>
    </xsd:element>
    <xsd:element name="Has_Leaders_Only_SectionGroup" ma:index="41" nillable="true" ma:displayName="Has Leaders Only SectionGroup" ma:internalName="Has_Leaders_Only_SectionGroup">
      <xsd:simpleType>
        <xsd:restriction base="dms:Boolean"/>
      </xsd:simpleType>
    </xsd:element>
    <xsd:element name="MediaServiceGenerationTime" ma:index="4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4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44" nillable="true" ma:displayName="Location" ma:internalName="MediaServiceLocation" ma:readOnly="true">
      <xsd:simpleType>
        <xsd:restriction base="dms:Text"/>
      </xsd:simpleType>
    </xsd:element>
    <xsd:element name="MediaLengthInSeconds" ma:index="4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4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49E6B6-E1D8-4FE9-A7DE-EEF73F1FD7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ef6206-7a25-4cdc-b855-f4851ce6aa1a"/>
    <ds:schemaRef ds:uri="614ccf1c-fdd3-42cf-85c0-4b0144495e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B59C83D-F10A-4440-A2FC-19FEE99715C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normal_JP_BLUE.dotx</Template>
  <TotalTime>0</TotalTime>
  <Pages>2</Pages>
  <Words>242</Words>
  <Characters>1331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Carlos III de Madrid</Company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Juanpe</dc:creator>
  <cp:keywords/>
  <dc:description/>
  <cp:lastModifiedBy>Juan Pedro  Perianes Rodríguez</cp:lastModifiedBy>
  <cp:revision>2</cp:revision>
  <dcterms:created xsi:type="dcterms:W3CDTF">2026-02-12T08:32:00Z</dcterms:created>
  <dcterms:modified xsi:type="dcterms:W3CDTF">2026-02-12T08:32:00Z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0x010100FB79C314F0FE884EB620CE3DE12D5E0D</vt:lpwstr>
  </property>
  <property fmtid="{D5CDD505-2E9C-101B-9397-08002B2CF9AE}" pid="3" name="Invited_Teachers">
    <vt:lpwstr/>
  </property>
  <property fmtid="{D5CDD505-2E9C-101B-9397-08002B2CF9AE}" pid="4" name="IsNotebookLocked">
    <vt:lpwstr/>
  </property>
  <property fmtid="{D5CDD505-2E9C-101B-9397-08002B2CF9AE}" pid="5" name="DefaultSectionNames">
    <vt:lpwstr/>
  </property>
  <property fmtid="{D5CDD505-2E9C-101B-9397-08002B2CF9AE}" pid="6" name="Invited_Members">
    <vt:lpwstr/>
  </property>
  <property fmtid="{D5CDD505-2E9C-101B-9397-08002B2CF9AE}" pid="7" name="Templates">
    <vt:lpwstr/>
  </property>
  <property fmtid="{D5CDD505-2E9C-101B-9397-08002B2CF9AE}" pid="8" name="FolderType">
    <vt:lpwstr/>
  </property>
  <property fmtid="{D5CDD505-2E9C-101B-9397-08002B2CF9AE}" pid="9" name="Math_Settings">
    <vt:lpwstr/>
  </property>
  <property fmtid="{D5CDD505-2E9C-101B-9397-08002B2CF9AE}" pid="10" name="Owner">
    <vt:lpwstr/>
  </property>
  <property fmtid="{D5CDD505-2E9C-101B-9397-08002B2CF9AE}" pid="11" name="Students">
    <vt:lpwstr/>
  </property>
  <property fmtid="{D5CDD505-2E9C-101B-9397-08002B2CF9AE}" pid="12" name="Student_Groups">
    <vt:lpwstr/>
  </property>
  <property fmtid="{D5CDD505-2E9C-101B-9397-08002B2CF9AE}" pid="13" name="AppVersion">
    <vt:lpwstr/>
  </property>
  <property fmtid="{D5CDD505-2E9C-101B-9397-08002B2CF9AE}" pid="14" name="LMS_Mappings">
    <vt:lpwstr/>
  </property>
  <property fmtid="{D5CDD505-2E9C-101B-9397-08002B2CF9AE}" pid="15" name="Has_Teacher_Only_SectionGroup">
    <vt:lpwstr/>
  </property>
  <property fmtid="{D5CDD505-2E9C-101B-9397-08002B2CF9AE}" pid="16" name="NotebookType">
    <vt:lpwstr/>
  </property>
  <property fmtid="{D5CDD505-2E9C-101B-9397-08002B2CF9AE}" pid="17" name="Distribution_Groups">
    <vt:lpwstr/>
  </property>
  <property fmtid="{D5CDD505-2E9C-101B-9397-08002B2CF9AE}" pid="18" name="Invited_Leaders">
    <vt:lpwstr/>
  </property>
  <property fmtid="{D5CDD505-2E9C-101B-9397-08002B2CF9AE}" pid="19" name="Members">
    <vt:lpwstr/>
  </property>
  <property fmtid="{D5CDD505-2E9C-101B-9397-08002B2CF9AE}" pid="20" name="Member_Groups">
    <vt:lpwstr/>
  </property>
  <property fmtid="{D5CDD505-2E9C-101B-9397-08002B2CF9AE}" pid="21" name="Has_Leaders_Only_SectionGroup">
    <vt:lpwstr/>
  </property>
  <property fmtid="{D5CDD505-2E9C-101B-9397-08002B2CF9AE}" pid="22" name="Teachers">
    <vt:lpwstr/>
  </property>
  <property fmtid="{D5CDD505-2E9C-101B-9397-08002B2CF9AE}" pid="23" name="TeamsChannelId">
    <vt:lpwstr/>
  </property>
  <property fmtid="{D5CDD505-2E9C-101B-9397-08002B2CF9AE}" pid="24" name="Invited_Students">
    <vt:lpwstr/>
  </property>
  <property fmtid="{D5CDD505-2E9C-101B-9397-08002B2CF9AE}" pid="25" name="Is_Collaboration_Space_Locked">
    <vt:lpwstr/>
  </property>
  <property fmtid="{D5CDD505-2E9C-101B-9397-08002B2CF9AE}" pid="26" name="Self_Registration_Enabled">
    <vt:lpwstr/>
  </property>
  <property fmtid="{D5CDD505-2E9C-101B-9397-08002B2CF9AE}" pid="27" name="CultureName">
    <vt:lpwstr/>
  </property>
  <property fmtid="{D5CDD505-2E9C-101B-9397-08002B2CF9AE}" pid="28" name="Leaders">
    <vt:lpwstr/>
  </property>
</Properties>
</file>