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E24B" w14:textId="62787D12" w:rsidR="00D04B2F" w:rsidRDefault="002E1653" w:rsidP="002E1653">
      <w:pPr>
        <w:pStyle w:val="TtuloJP1"/>
      </w:pPr>
      <w:r>
        <w:t>PARAMETRIZAR IMPRESORA</w:t>
      </w:r>
    </w:p>
    <w:p w14:paraId="476C3066" w14:textId="77777777" w:rsidR="002E1653" w:rsidRDefault="002E1653" w:rsidP="002E1653">
      <w:pPr>
        <w:pStyle w:val="NormalJP1"/>
      </w:pPr>
    </w:p>
    <w:p w14:paraId="7C4CD1E1" w14:textId="77777777" w:rsidR="00973EDE" w:rsidRDefault="002E1653" w:rsidP="002E1653">
      <w:pPr>
        <w:pStyle w:val="NormalJP1"/>
      </w:pPr>
      <w:r>
        <w:t>Para que una impresora funcione correctamente</w:t>
      </w:r>
      <w:r w:rsidR="004147C4">
        <w:t xml:space="preserve">, además de las calibraciones hardware, </w:t>
      </w:r>
      <w:r>
        <w:t>hay que</w:t>
      </w:r>
      <w:r w:rsidR="004147C4">
        <w:t xml:space="preserve"> </w:t>
      </w:r>
      <w:r>
        <w:t xml:space="preserve">determinar ciertos parámetros tanto en el </w:t>
      </w:r>
      <w:r w:rsidRPr="002E1653">
        <w:rPr>
          <w:b/>
          <w:bCs/>
        </w:rPr>
        <w:t>Firmware</w:t>
      </w:r>
      <w:r>
        <w:t xml:space="preserve"> de la impresora como en los distintos </w:t>
      </w:r>
      <w:r w:rsidRPr="002E1653">
        <w:rPr>
          <w:b/>
          <w:bCs/>
        </w:rPr>
        <w:t>perfiles del laminador</w:t>
      </w:r>
      <w:r>
        <w:t xml:space="preserve"> (Impresora, Filamento y Proceso). </w:t>
      </w:r>
    </w:p>
    <w:p w14:paraId="08E1381F" w14:textId="089674A7" w:rsidR="002E1653" w:rsidRDefault="00973EDE" w:rsidP="002E1653">
      <w:pPr>
        <w:pStyle w:val="NormalJP1"/>
      </w:pPr>
      <w:r>
        <w:t xml:space="preserve">Este proceso de parametrización se ha </w:t>
      </w:r>
      <w:r w:rsidR="002E1653">
        <w:t>desarrollado</w:t>
      </w:r>
      <w:r>
        <w:t xml:space="preserve"> y</w:t>
      </w:r>
      <w:r w:rsidR="002E1653">
        <w:t xml:space="preserve"> diseñado para realizar</w:t>
      </w:r>
      <w:r>
        <w:t>se</w:t>
      </w:r>
      <w:r w:rsidR="002E1653">
        <w:t xml:space="preserve"> con </w:t>
      </w:r>
      <w:proofErr w:type="spellStart"/>
      <w:r w:rsidR="002E1653">
        <w:t>OrcaSlicer</w:t>
      </w:r>
      <w:proofErr w:type="spellEnd"/>
      <w:r>
        <w:t xml:space="preserve"> en distintas fases y pruebas</w:t>
      </w:r>
      <w:r w:rsidR="002E1653">
        <w:t>.</w:t>
      </w:r>
    </w:p>
    <w:p w14:paraId="67D80FE4" w14:textId="515BBCBF" w:rsidR="00E80051" w:rsidRDefault="002E1653" w:rsidP="00492474">
      <w:pPr>
        <w:pStyle w:val="NormalJP1"/>
      </w:pPr>
      <w:r>
        <w:t xml:space="preserve">Se trata de pruebas empíricas en las que en cada una de las pruebas </w:t>
      </w:r>
      <w:r w:rsidR="004147C4">
        <w:t xml:space="preserve">se modifican </w:t>
      </w:r>
      <w:r>
        <w:t xml:space="preserve">los valores de ciertos parámetros, </w:t>
      </w:r>
      <w:r w:rsidR="004147C4">
        <w:t xml:space="preserve">se evalúa </w:t>
      </w:r>
      <w:r>
        <w:t xml:space="preserve">la calidad de la impresión y en ocasiones </w:t>
      </w:r>
      <w:r w:rsidR="004147C4">
        <w:t>se realizan</w:t>
      </w:r>
      <w:r>
        <w:t xml:space="preserve"> varias iteraciones. </w:t>
      </w:r>
    </w:p>
    <w:p w14:paraId="1B216BE7" w14:textId="68D878D3" w:rsidR="002E1653" w:rsidRDefault="002E1653" w:rsidP="00492474">
      <w:pPr>
        <w:pStyle w:val="NormalJP1"/>
      </w:pPr>
      <w:r>
        <w:t>Algunos parámetros tienen gran influencia en otros por lo que para caracterizar correctamente la impresora debemos realizarlos en</w:t>
      </w:r>
      <w:r w:rsidR="004147C4">
        <w:t xml:space="preserve"> un cierto</w:t>
      </w:r>
      <w:r>
        <w:t xml:space="preserve"> orden, de otra manera el cambio de algún parámetro podría enmascarar problemas o perjudicar otro parámetro.</w:t>
      </w:r>
    </w:p>
    <w:p w14:paraId="1F84185B" w14:textId="18DC6EAF" w:rsidR="002E1653" w:rsidRDefault="004147C4" w:rsidP="00492474">
      <w:pPr>
        <w:pStyle w:val="NormalJP1"/>
      </w:pPr>
      <w:r>
        <w:t>También h</w:t>
      </w:r>
      <w:r w:rsidR="002E1653">
        <w:t xml:space="preserve">ay que tener en cuenta como </w:t>
      </w:r>
      <w:proofErr w:type="spellStart"/>
      <w:r w:rsidR="002E1653">
        <w:t>OrcaSlicer</w:t>
      </w:r>
      <w:proofErr w:type="spellEnd"/>
      <w:r w:rsidR="002E1653">
        <w:t xml:space="preserve"> gestiona los perfiles y la información que contienen</w:t>
      </w:r>
      <w:r>
        <w:t>, l</w:t>
      </w:r>
      <w:r w:rsidR="002E1653">
        <w:t>a estructura de archivos subyacente y el modelo de herencia de los perfiles a menudo no son intuitivos, lo que dificulta comprender cómo se almacenan, vinculan y afectan las distintas configuraciones.</w:t>
      </w:r>
    </w:p>
    <w:p w14:paraId="7E31AD66" w14:textId="2D02E63F" w:rsidR="002E1653" w:rsidRDefault="002E1653" w:rsidP="00492474">
      <w:pPr>
        <w:pStyle w:val="NormalJP1"/>
      </w:pPr>
      <w:r>
        <w:t xml:space="preserve">En la fase final de la parametrización tendré que implementar estrategias para crear perfiles personalizados y </w:t>
      </w:r>
      <w:r w:rsidR="005A6253">
        <w:t>para la organización robusta de los mismos de manera que facilite la actualización y migración.</w:t>
      </w:r>
    </w:p>
    <w:p w14:paraId="556393FA" w14:textId="4E824F4A" w:rsidR="005A6253" w:rsidRDefault="004147C4" w:rsidP="005A6253">
      <w:pPr>
        <w:pStyle w:val="Ttulo4JP1"/>
      </w:pPr>
      <w:r>
        <w:t>Dónde se modifican los parámetros</w:t>
      </w:r>
    </w:p>
    <w:p w14:paraId="4B2635FB" w14:textId="572E0951" w:rsidR="004147C4" w:rsidRPr="00973EDE" w:rsidRDefault="004147C4" w:rsidP="00973EDE">
      <w:pPr>
        <w:pStyle w:val="NormalJP1"/>
        <w:numPr>
          <w:ilvl w:val="0"/>
          <w:numId w:val="1"/>
        </w:numPr>
        <w:spacing w:after="0"/>
        <w:rPr>
          <w:i/>
          <w:iCs/>
        </w:rPr>
      </w:pPr>
      <w:r w:rsidRPr="00973EDE">
        <w:rPr>
          <w:b/>
          <w:bCs/>
        </w:rPr>
        <w:t>FIRMWARE</w:t>
      </w:r>
      <w:r>
        <w:t xml:space="preserve"> – Es el sistema operativo de la impresora. Define límites de seguridad e integridad mecánica, la configuración de los distintos componentes hardware, parámetros térmicos</w:t>
      </w:r>
      <w:r w:rsidR="00973EDE">
        <w:t xml:space="preserve"> y dimensionales. </w:t>
      </w:r>
      <w:r w:rsidR="00973EDE" w:rsidRPr="00973EDE">
        <w:rPr>
          <w:i/>
          <w:iCs/>
        </w:rPr>
        <w:t>Define el hardware y configuración de la máquina y lo límites seguros.</w:t>
      </w:r>
    </w:p>
    <w:p w14:paraId="70DB75BC" w14:textId="16A748FC" w:rsidR="005A6253" w:rsidRDefault="005A6253" w:rsidP="005A6253">
      <w:pPr>
        <w:pStyle w:val="NormalJP1"/>
        <w:numPr>
          <w:ilvl w:val="0"/>
          <w:numId w:val="1"/>
        </w:numPr>
        <w:spacing w:after="0"/>
      </w:pPr>
      <w:r w:rsidRPr="005A6253">
        <w:rPr>
          <w:b/>
          <w:bCs/>
        </w:rPr>
        <w:t>IMPRESORA</w:t>
      </w:r>
      <w:r>
        <w:t xml:space="preserve"> – Es el perfil base y representa el Hardware físico, se basa en una impresora de serie de un fabricante o un perfil </w:t>
      </w:r>
      <w:proofErr w:type="spellStart"/>
      <w:r>
        <w:t>custom</w:t>
      </w:r>
      <w:proofErr w:type="spellEnd"/>
      <w:r>
        <w:t xml:space="preserve"> para un diámetro de boquilla concreto. </w:t>
      </w:r>
      <w:r w:rsidRPr="004147C4">
        <w:rPr>
          <w:i/>
          <w:iCs/>
        </w:rPr>
        <w:t>Define qué puede hacer tu máquina y cuáles son sus límites físicos</w:t>
      </w:r>
      <w:r>
        <w:t>.</w:t>
      </w:r>
    </w:p>
    <w:p w14:paraId="0462DF39" w14:textId="37B42939" w:rsidR="005A6253" w:rsidRDefault="005A6253" w:rsidP="005A6253">
      <w:pPr>
        <w:pStyle w:val="NormalJP1"/>
        <w:numPr>
          <w:ilvl w:val="0"/>
          <w:numId w:val="2"/>
        </w:numPr>
        <w:spacing w:after="0"/>
      </w:pPr>
      <w:r w:rsidRPr="005A6253">
        <w:rPr>
          <w:b/>
          <w:bCs/>
        </w:rPr>
        <w:t>FILAMENTO</w:t>
      </w:r>
      <w:r>
        <w:t xml:space="preserve"> - Es el perfil que define cómo debe comportarse el extrusor para un material concreto. </w:t>
      </w:r>
      <w:r w:rsidRPr="00BF5B98">
        <w:rPr>
          <w:i/>
          <w:iCs/>
        </w:rPr>
        <w:t>Define los ajustes del proceso de extrusión según el material</w:t>
      </w:r>
      <w:r>
        <w:t>.</w:t>
      </w:r>
    </w:p>
    <w:p w14:paraId="58C8AA12" w14:textId="16C5D3B3" w:rsidR="005A6253" w:rsidRDefault="005A6253" w:rsidP="005A6253">
      <w:pPr>
        <w:pStyle w:val="NormalJP1"/>
        <w:numPr>
          <w:ilvl w:val="0"/>
          <w:numId w:val="2"/>
        </w:numPr>
        <w:spacing w:after="0"/>
      </w:pPr>
      <w:r w:rsidRPr="005A6253">
        <w:rPr>
          <w:b/>
          <w:bCs/>
        </w:rPr>
        <w:t>PROCESO</w:t>
      </w:r>
      <w:r>
        <w:t xml:space="preserve">- También conocidos como ajustes de impresión. </w:t>
      </w:r>
      <w:r w:rsidRPr="00BF5B98">
        <w:rPr>
          <w:i/>
          <w:iCs/>
        </w:rPr>
        <w:t>Define los ajustes de cómo se fabrica la pieza</w:t>
      </w:r>
      <w:r>
        <w:t>.</w:t>
      </w:r>
    </w:p>
    <w:p w14:paraId="00B2C6E8" w14:textId="17616CA7" w:rsidR="005A6253" w:rsidRDefault="005A6253" w:rsidP="005A6253">
      <w:pPr>
        <w:pStyle w:val="Ttulo4JP1"/>
      </w:pPr>
      <w:r>
        <w:t>Claves de qué define cada perfil</w:t>
      </w:r>
    </w:p>
    <w:p w14:paraId="411FEB56" w14:textId="4D7DA724" w:rsidR="005A6253" w:rsidRDefault="005A6253" w:rsidP="00973EDE">
      <w:pPr>
        <w:pStyle w:val="NormalJP1"/>
        <w:numPr>
          <w:ilvl w:val="0"/>
          <w:numId w:val="1"/>
        </w:numPr>
        <w:spacing w:after="0"/>
      </w:pPr>
      <w:r>
        <w:t xml:space="preserve">Lo que dependa del material </w:t>
      </w:r>
      <w:r>
        <w:sym w:font="Wingdings" w:char="F0E0"/>
      </w:r>
      <w:r>
        <w:t xml:space="preserve"> Filamento</w:t>
      </w:r>
    </w:p>
    <w:p w14:paraId="5C8FDBAD" w14:textId="7CAF7597" w:rsidR="005A6253" w:rsidRDefault="005A6253" w:rsidP="00973EDE">
      <w:pPr>
        <w:pStyle w:val="NormalJP1"/>
        <w:numPr>
          <w:ilvl w:val="0"/>
          <w:numId w:val="1"/>
        </w:numPr>
        <w:spacing w:after="0"/>
      </w:pPr>
      <w:r>
        <w:t xml:space="preserve">Lo que dependa de la máquina </w:t>
      </w:r>
      <w:r>
        <w:sym w:font="Wingdings" w:char="F0E0"/>
      </w:r>
      <w:r>
        <w:t xml:space="preserve"> Impresora</w:t>
      </w:r>
    </w:p>
    <w:p w14:paraId="78DCC448" w14:textId="3EA4B55A" w:rsidR="005A6253" w:rsidRDefault="005A6253" w:rsidP="00973EDE">
      <w:pPr>
        <w:pStyle w:val="NormalJP1"/>
        <w:numPr>
          <w:ilvl w:val="0"/>
          <w:numId w:val="1"/>
        </w:numPr>
        <w:spacing w:after="0"/>
      </w:pPr>
      <w:r>
        <w:t xml:space="preserve">Lo que dependa del objeto o su calidad </w:t>
      </w:r>
      <w:r>
        <w:sym w:font="Wingdings" w:char="F0E0"/>
      </w:r>
      <w:r>
        <w:t xml:space="preserve"> Proceso</w:t>
      </w:r>
    </w:p>
    <w:p w14:paraId="53A56CD0" w14:textId="77777777" w:rsidR="00973EDE" w:rsidRDefault="00973EDE" w:rsidP="00973EDE">
      <w:pPr>
        <w:pStyle w:val="NormalJP1"/>
        <w:spacing w:after="0"/>
      </w:pPr>
    </w:p>
    <w:p w14:paraId="631A0DBD" w14:textId="798DE4F9" w:rsidR="00973EDE" w:rsidRDefault="00973EDE">
      <w:pPr>
        <w:spacing w:after="0" w:line="240" w:lineRule="auto"/>
        <w:rPr>
          <w:rFonts w:ascii="Alegreya Sans" w:hAnsi="Alegreya Sans"/>
        </w:rPr>
      </w:pPr>
      <w:r>
        <w:br w:type="page"/>
      </w:r>
    </w:p>
    <w:p w14:paraId="773AA892" w14:textId="660ABE54" w:rsidR="00973EDE" w:rsidRPr="00973EDE" w:rsidRDefault="00973EDE" w:rsidP="00973EDE">
      <w:pPr>
        <w:pStyle w:val="Ttulo1JP1"/>
      </w:pPr>
      <w:r w:rsidRPr="00973EDE">
        <w:lastRenderedPageBreak/>
        <w:t>FASE 1 - Capacidad del sistema de extrusión</w:t>
      </w:r>
    </w:p>
    <w:p w14:paraId="4BDDA2FC" w14:textId="3D70B3E5" w:rsidR="00973EDE" w:rsidRDefault="00973EDE" w:rsidP="00973EDE">
      <w:pPr>
        <w:pStyle w:val="Ttulo2JP1"/>
        <w:numPr>
          <w:ilvl w:val="1"/>
          <w:numId w:val="8"/>
        </w:numPr>
      </w:pPr>
      <w:r w:rsidRPr="00973EDE">
        <w:t>Flujo (velocidad) Volumétrica Máximo en Vacío</w:t>
      </w:r>
    </w:p>
    <w:p w14:paraId="5B318AE7" w14:textId="77777777" w:rsidR="00973EDE" w:rsidRPr="00973EDE" w:rsidRDefault="00973EDE" w:rsidP="00973EDE">
      <w:pPr>
        <w:pStyle w:val="NormalJP1"/>
      </w:pPr>
      <w:r w:rsidRPr="00973EDE">
        <w:t>Nos da una idea del límite del flujo volumétrico que puede extruir nuestra impresora sin pérdida de pasos o de consistencia.</w:t>
      </w:r>
    </w:p>
    <w:p w14:paraId="16AAA646" w14:textId="77777777" w:rsidR="00973EDE" w:rsidRPr="00973EDE" w:rsidRDefault="00973EDE" w:rsidP="00973EDE">
      <w:pPr>
        <w:pStyle w:val="NormalJP1"/>
        <w:numPr>
          <w:ilvl w:val="0"/>
          <w:numId w:val="9"/>
        </w:numPr>
        <w:spacing w:after="0"/>
      </w:pPr>
      <w:r w:rsidRPr="00973EDE">
        <w:rPr>
          <w:b/>
          <w:bCs/>
        </w:rPr>
        <w:t>Objetivo</w:t>
      </w:r>
      <w:r w:rsidRPr="00973EDE">
        <w:t xml:space="preserve">: límite físico del </w:t>
      </w:r>
      <w:proofErr w:type="spellStart"/>
      <w:r w:rsidRPr="00973EDE">
        <w:t>hotend</w:t>
      </w:r>
      <w:proofErr w:type="spellEnd"/>
      <w:r w:rsidRPr="00973EDE">
        <w:t xml:space="preserve"> + extrusor</w:t>
      </w:r>
    </w:p>
    <w:p w14:paraId="2BB9838D" w14:textId="77777777" w:rsidR="00973EDE" w:rsidRPr="00973EDE" w:rsidRDefault="00973EDE" w:rsidP="00973EDE">
      <w:pPr>
        <w:pStyle w:val="NormalJP1"/>
        <w:numPr>
          <w:ilvl w:val="0"/>
          <w:numId w:val="9"/>
        </w:numPr>
        <w:spacing w:after="0"/>
      </w:pPr>
      <w:r w:rsidRPr="00973EDE">
        <w:t>No interesa la calidad</w:t>
      </w:r>
    </w:p>
    <w:p w14:paraId="06F893F0" w14:textId="77777777" w:rsidR="00973EDE" w:rsidRPr="00973EDE" w:rsidRDefault="00973EDE" w:rsidP="00973EDE">
      <w:pPr>
        <w:pStyle w:val="NormalJP1"/>
        <w:numPr>
          <w:ilvl w:val="0"/>
          <w:numId w:val="9"/>
        </w:numPr>
        <w:spacing w:after="0"/>
      </w:pPr>
      <w:r w:rsidRPr="00973EDE">
        <w:rPr>
          <w:b/>
          <w:bCs/>
        </w:rPr>
        <w:t>Perfil donde definir este parámetro</w:t>
      </w:r>
      <w:r w:rsidRPr="00973EDE">
        <w:t>: Filamento genérico (base)</w:t>
      </w:r>
    </w:p>
    <w:p w14:paraId="6EEAB6B8" w14:textId="4DC7F417" w:rsidR="00973EDE" w:rsidRDefault="00973EDE" w:rsidP="00973EDE">
      <w:pPr>
        <w:pStyle w:val="Ttulo2JP1"/>
        <w:numPr>
          <w:ilvl w:val="1"/>
          <w:numId w:val="8"/>
        </w:numPr>
      </w:pPr>
      <w:r>
        <w:t>Flujo (velocidad) Volumétrica Máxima en Circuito</w:t>
      </w:r>
    </w:p>
    <w:p w14:paraId="674CDA63" w14:textId="05B20842" w:rsidR="00973EDE" w:rsidRPr="00973EDE" w:rsidRDefault="00973EDE" w:rsidP="00973EDE">
      <w:pPr>
        <w:pStyle w:val="NormalJP1"/>
      </w:pPr>
      <w:r w:rsidRPr="00973EDE">
        <w:t>Permite determinar el valor real de la velocidad a la que nuestra impresora puede imprimir con calidad.</w:t>
      </w:r>
    </w:p>
    <w:p w14:paraId="36E7192F" w14:textId="0B51B5F8" w:rsidR="00973EDE" w:rsidRDefault="00973EDE" w:rsidP="00B13387">
      <w:pPr>
        <w:pStyle w:val="NormalJP1"/>
        <w:numPr>
          <w:ilvl w:val="0"/>
          <w:numId w:val="9"/>
        </w:numPr>
        <w:spacing w:after="0"/>
      </w:pPr>
      <w:r w:rsidRPr="00973EDE">
        <w:rPr>
          <w:b/>
          <w:bCs/>
        </w:rPr>
        <w:t>Objetivo</w:t>
      </w:r>
      <w:r w:rsidRPr="00973EDE">
        <w:t>: flujo máximo utilizable con calidad</w:t>
      </w:r>
      <w:r w:rsidR="001B4859">
        <w:t xml:space="preserve"> sin </w:t>
      </w:r>
      <w:proofErr w:type="spellStart"/>
      <w:r w:rsidRPr="00973EDE">
        <w:t>subextrusión</w:t>
      </w:r>
      <w:proofErr w:type="spellEnd"/>
      <w:r w:rsidRPr="00973EDE">
        <w:t>, pérdida de presión</w:t>
      </w:r>
      <w:r w:rsidR="001B4859">
        <w:t xml:space="preserve"> ni</w:t>
      </w:r>
      <w:r w:rsidRPr="00973EDE">
        <w:t xml:space="preserve"> mala adhesión entre líneas.</w:t>
      </w:r>
    </w:p>
    <w:p w14:paraId="0A8C8163" w14:textId="180FF2EC" w:rsidR="00973EDE" w:rsidRPr="00973EDE" w:rsidRDefault="00973EDE" w:rsidP="00973EDE">
      <w:pPr>
        <w:pStyle w:val="NormalJP1"/>
        <w:numPr>
          <w:ilvl w:val="0"/>
          <w:numId w:val="9"/>
        </w:numPr>
        <w:spacing w:after="0"/>
      </w:pPr>
      <w:r w:rsidRPr="00973EDE">
        <w:rPr>
          <w:b/>
          <w:bCs/>
        </w:rPr>
        <w:t>Perfil donde definir este parámetro</w:t>
      </w:r>
      <w:r w:rsidRPr="00973EDE">
        <w:t>: Filamento específico -&gt; Max Volumetric Speed</w:t>
      </w:r>
    </w:p>
    <w:p w14:paraId="4B4C702E" w14:textId="3B6D0840" w:rsidR="00973EDE" w:rsidRPr="00973EDE" w:rsidRDefault="00973EDE" w:rsidP="00973EDE">
      <w:pPr>
        <w:pStyle w:val="Ttulo1JP1"/>
      </w:pPr>
      <w:r w:rsidRPr="00973EDE">
        <w:t>FASE 2 - Control de presión y cinemática</w:t>
      </w:r>
    </w:p>
    <w:p w14:paraId="1EF687A3" w14:textId="77777777" w:rsidR="002113D3" w:rsidRPr="002113D3" w:rsidRDefault="002113D3" w:rsidP="002113D3">
      <w:pPr>
        <w:pStyle w:val="Prrafodelista"/>
        <w:keepNext/>
        <w:keepLines/>
        <w:numPr>
          <w:ilvl w:val="0"/>
          <w:numId w:val="8"/>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4C34AF79" w14:textId="264907EC" w:rsidR="002113D3" w:rsidRDefault="00973EDE" w:rsidP="002113D3">
      <w:pPr>
        <w:pStyle w:val="Ttulo2JP1"/>
        <w:numPr>
          <w:ilvl w:val="1"/>
          <w:numId w:val="8"/>
        </w:numPr>
      </w:pPr>
      <w:r w:rsidRPr="00973EDE">
        <w:t xml:space="preserve">Linear </w:t>
      </w:r>
      <w:proofErr w:type="spellStart"/>
      <w:r w:rsidRPr="00973EDE">
        <w:t>Advanced</w:t>
      </w:r>
      <w:proofErr w:type="spellEnd"/>
      <w:r w:rsidR="00574468">
        <w:t xml:space="preserve"> &lt;K&gt;</w:t>
      </w:r>
    </w:p>
    <w:p w14:paraId="587183F7" w14:textId="000A4273" w:rsidR="002113D3" w:rsidRDefault="002113D3" w:rsidP="002113D3">
      <w:pPr>
        <w:pStyle w:val="NormalJP1"/>
      </w:pPr>
      <w:r w:rsidRPr="00973EDE">
        <w:t xml:space="preserve">Permite determinar el valor </w:t>
      </w:r>
      <w:r w:rsidRPr="002113D3">
        <w:rPr>
          <w:b/>
          <w:bCs/>
        </w:rPr>
        <w:t>K</w:t>
      </w:r>
      <w:r w:rsidRPr="00973EDE">
        <w:t xml:space="preserve"> de nuestra impresora. Afecta directamente a la presión en la boquilla, las esquinas, la anchura real de la línea y el comportamiento en los cambios de velocidad. Si se ajusta la aceleración y el </w:t>
      </w:r>
      <w:proofErr w:type="spellStart"/>
      <w:r w:rsidRPr="00973EDE">
        <w:t>Jerk</w:t>
      </w:r>
      <w:proofErr w:type="spellEnd"/>
      <w:r w:rsidRPr="00973EDE">
        <w:t xml:space="preserve"> sin K, se compensan errores de presión con cinemática generando valores erróneos</w:t>
      </w:r>
      <w:r>
        <w:t>, por eso esta prueba hay que realizarla antes.</w:t>
      </w:r>
    </w:p>
    <w:p w14:paraId="06A0BB8B" w14:textId="58BEB26D" w:rsidR="002113D3" w:rsidRDefault="007E6090" w:rsidP="002113D3">
      <w:pPr>
        <w:pStyle w:val="NormalJP1"/>
        <w:numPr>
          <w:ilvl w:val="0"/>
          <w:numId w:val="9"/>
        </w:numPr>
        <w:spacing w:after="0"/>
      </w:pPr>
      <w:r w:rsidRPr="007E6090">
        <w:rPr>
          <w:b/>
          <w:bCs/>
        </w:rPr>
        <w:t>Pre</w:t>
      </w:r>
      <w:r w:rsidR="001B4859">
        <w:rPr>
          <w:b/>
          <w:bCs/>
        </w:rPr>
        <w:t>r</w:t>
      </w:r>
      <w:r w:rsidRPr="007E6090">
        <w:rPr>
          <w:b/>
          <w:bCs/>
        </w:rPr>
        <w:t>requisitos</w:t>
      </w:r>
      <w:r>
        <w:t xml:space="preserve">: </w:t>
      </w:r>
      <w:r w:rsidR="002113D3" w:rsidRPr="00973EDE">
        <w:t xml:space="preserve">Realizar </w:t>
      </w:r>
      <w:proofErr w:type="gramStart"/>
      <w:r w:rsidR="002113D3" w:rsidRPr="00973EDE">
        <w:t>el test</w:t>
      </w:r>
      <w:proofErr w:type="gramEnd"/>
      <w:r w:rsidR="002113D3" w:rsidRPr="00973EDE">
        <w:t xml:space="preserve"> a velocidad media-alta y aceleraciones moderadas</w:t>
      </w:r>
    </w:p>
    <w:p w14:paraId="104A5540" w14:textId="06F52BDF" w:rsidR="002113D3" w:rsidRPr="00973EDE" w:rsidRDefault="002113D3" w:rsidP="002113D3">
      <w:pPr>
        <w:pStyle w:val="NormalJP1"/>
        <w:numPr>
          <w:ilvl w:val="0"/>
          <w:numId w:val="9"/>
        </w:numPr>
        <w:spacing w:after="0"/>
      </w:pPr>
      <w:r w:rsidRPr="00973EDE">
        <w:rPr>
          <w:b/>
          <w:bCs/>
        </w:rPr>
        <w:t>Perfil donde definir este parámetro</w:t>
      </w:r>
      <w:r w:rsidRPr="00973EDE">
        <w:t>: FIRMWARE + nota en perfil de la impresora</w:t>
      </w:r>
    </w:p>
    <w:p w14:paraId="2F854086" w14:textId="77777777" w:rsidR="002113D3" w:rsidRDefault="002113D3" w:rsidP="00BB2030">
      <w:pPr>
        <w:pStyle w:val="Ttulo2JP1"/>
        <w:numPr>
          <w:ilvl w:val="1"/>
          <w:numId w:val="8"/>
        </w:numPr>
      </w:pPr>
      <w:r>
        <w:t>Aceleración Máxima en circuito</w:t>
      </w:r>
    </w:p>
    <w:p w14:paraId="6C742F9F" w14:textId="65AF41B2" w:rsidR="002113D3" w:rsidRPr="00973EDE" w:rsidRDefault="002113D3" w:rsidP="001B4859">
      <w:pPr>
        <w:pStyle w:val="NormalJP1"/>
        <w:spacing w:after="0"/>
      </w:pPr>
      <w:r w:rsidRPr="00973EDE">
        <w:t>Permite determinar el valor real de la aceleración a la que nuestra impresora puede imprimir con calidad.</w:t>
      </w:r>
      <w:r w:rsidR="001B4859">
        <w:t xml:space="preserve"> Afecta al </w:t>
      </w:r>
      <w:proofErr w:type="spellStart"/>
      <w:r w:rsidR="001B4859" w:rsidRPr="00973EDE">
        <w:t>ringing</w:t>
      </w:r>
      <w:proofErr w:type="spellEnd"/>
      <w:r w:rsidR="001B4859" w:rsidRPr="00973EDE">
        <w:t>/ghosting (ecos en esquinas y detalles), pérdida de pasos y degradación de las esquinas.</w:t>
      </w:r>
    </w:p>
    <w:p w14:paraId="2660989C" w14:textId="5F444ADC" w:rsidR="002113D3" w:rsidRDefault="00574468" w:rsidP="00574468">
      <w:pPr>
        <w:pStyle w:val="NormalJP1"/>
        <w:numPr>
          <w:ilvl w:val="0"/>
          <w:numId w:val="9"/>
        </w:numPr>
        <w:spacing w:after="0"/>
      </w:pPr>
      <w:r>
        <w:rPr>
          <w:b/>
          <w:bCs/>
        </w:rPr>
        <w:t>Prerrequisito</w:t>
      </w:r>
      <w:r w:rsidR="002113D3">
        <w:t>: Haber calculado K y que esté</w:t>
      </w:r>
      <w:r w:rsidR="002113D3" w:rsidRPr="00973EDE">
        <w:t xml:space="preserve"> activo</w:t>
      </w:r>
    </w:p>
    <w:p w14:paraId="45BD7E76" w14:textId="03D2CB01" w:rsidR="002113D3" w:rsidRPr="00973EDE" w:rsidRDefault="002113D3" w:rsidP="00574468">
      <w:pPr>
        <w:pStyle w:val="NormalJP1"/>
        <w:numPr>
          <w:ilvl w:val="0"/>
          <w:numId w:val="9"/>
        </w:numPr>
        <w:spacing w:after="0"/>
      </w:pPr>
      <w:r w:rsidRPr="00973EDE">
        <w:rPr>
          <w:b/>
          <w:bCs/>
        </w:rPr>
        <w:t>Perfil donde definir este parámetro</w:t>
      </w:r>
      <w:r w:rsidRPr="00973EDE">
        <w:t xml:space="preserve">: </w:t>
      </w:r>
      <w:r>
        <w:t>Impresora</w:t>
      </w:r>
      <w:r w:rsidRPr="00973EDE">
        <w:t xml:space="preserve"> </w:t>
      </w:r>
      <w:r w:rsidR="00574468">
        <w:t>y/</w:t>
      </w:r>
      <w:r w:rsidRPr="00973EDE">
        <w:t>o Proceso</w:t>
      </w:r>
    </w:p>
    <w:p w14:paraId="5B6539F6" w14:textId="23371454" w:rsidR="002113D3" w:rsidRDefault="002113D3" w:rsidP="00BB2030">
      <w:pPr>
        <w:pStyle w:val="Ttulo2JP1"/>
        <w:numPr>
          <w:ilvl w:val="1"/>
          <w:numId w:val="8"/>
        </w:numPr>
      </w:pPr>
      <w:r>
        <w:t>Desviación de la Unión &lt;JD&gt; (</w:t>
      </w:r>
      <w:proofErr w:type="spellStart"/>
      <w:r>
        <w:t>Jerk</w:t>
      </w:r>
      <w:proofErr w:type="spellEnd"/>
      <w:r>
        <w:t xml:space="preserve">) </w:t>
      </w:r>
    </w:p>
    <w:p w14:paraId="542DD025" w14:textId="77777777" w:rsidR="00574468" w:rsidRDefault="00973EDE" w:rsidP="00574468">
      <w:pPr>
        <w:pStyle w:val="NormalJP1"/>
      </w:pPr>
      <w:r w:rsidRPr="00973EDE">
        <w:t xml:space="preserve">Permite determinar el valor de la desviación de la unión </w:t>
      </w:r>
      <w:proofErr w:type="gramStart"/>
      <w:r w:rsidRPr="00973EDE">
        <w:t>( J</w:t>
      </w:r>
      <w:proofErr w:type="gramEnd"/>
      <w:r w:rsidRPr="00973EDE">
        <w:t xml:space="preserve"> ) de nuestra impresora</w:t>
      </w:r>
      <w:r w:rsidR="00574468">
        <w:t xml:space="preserve">, que define cómo la impresora gestiona los cambios de dirección durante el movimiento, especialmente en esquinas y curvas. </w:t>
      </w:r>
    </w:p>
    <w:p w14:paraId="7A44CD77" w14:textId="3841ECFF" w:rsidR="00973EDE" w:rsidRPr="00973EDE" w:rsidRDefault="00973EDE" w:rsidP="00574468">
      <w:pPr>
        <w:pStyle w:val="NormalJP1"/>
      </w:pPr>
      <w:r w:rsidRPr="00973EDE">
        <w:t>Implica un ajuste fino del movimiento. Es ideal realizar el ajuste después de la aceleración.</w:t>
      </w:r>
    </w:p>
    <w:p w14:paraId="32651C97" w14:textId="04D4639E" w:rsidR="00574468" w:rsidRPr="00574468" w:rsidRDefault="00574468" w:rsidP="007E6090">
      <w:pPr>
        <w:pStyle w:val="NormalJP1"/>
        <w:numPr>
          <w:ilvl w:val="0"/>
          <w:numId w:val="4"/>
        </w:numPr>
        <w:spacing w:after="0"/>
      </w:pPr>
      <w:r>
        <w:rPr>
          <w:b/>
          <w:bCs/>
        </w:rPr>
        <w:t xml:space="preserve">Prerrequisito: </w:t>
      </w:r>
      <w:r>
        <w:t>Estar activado en el Firmware</w:t>
      </w:r>
    </w:p>
    <w:p w14:paraId="3C8B4571" w14:textId="47E8DB98" w:rsidR="00973EDE" w:rsidRPr="00973EDE" w:rsidRDefault="00973EDE" w:rsidP="007E6090">
      <w:pPr>
        <w:pStyle w:val="NormalJP1"/>
        <w:numPr>
          <w:ilvl w:val="0"/>
          <w:numId w:val="4"/>
        </w:numPr>
        <w:spacing w:after="0"/>
      </w:pPr>
      <w:r w:rsidRPr="00973EDE">
        <w:rPr>
          <w:b/>
          <w:bCs/>
        </w:rPr>
        <w:t>Perfil donde definir este parámetro</w:t>
      </w:r>
      <w:r w:rsidRPr="00973EDE">
        <w:t>: FIRMWARE</w:t>
      </w:r>
      <w:r w:rsidR="00574468">
        <w:t xml:space="preserve"> + Impresora + Proceso</w:t>
      </w:r>
    </w:p>
    <w:p w14:paraId="45F3D997" w14:textId="6307F307" w:rsidR="00973EDE" w:rsidRPr="00973EDE" w:rsidRDefault="00973EDE" w:rsidP="00973EDE">
      <w:pPr>
        <w:pStyle w:val="Ttulo1JP1"/>
      </w:pPr>
      <w:r w:rsidRPr="00973EDE">
        <w:lastRenderedPageBreak/>
        <w:t>FASE 3 - Material</w:t>
      </w:r>
    </w:p>
    <w:p w14:paraId="614BB821" w14:textId="77777777" w:rsidR="007E6090" w:rsidRPr="007E6090" w:rsidRDefault="007E6090" w:rsidP="007E6090">
      <w:pPr>
        <w:pStyle w:val="Prrafodelista"/>
        <w:keepNext/>
        <w:keepLines/>
        <w:numPr>
          <w:ilvl w:val="0"/>
          <w:numId w:val="8"/>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12F74DEB" w14:textId="3DA44083" w:rsidR="007E6090" w:rsidRDefault="00973EDE" w:rsidP="007E6090">
      <w:pPr>
        <w:pStyle w:val="Ttulo2JP1"/>
        <w:numPr>
          <w:ilvl w:val="1"/>
          <w:numId w:val="8"/>
        </w:numPr>
      </w:pPr>
      <w:r w:rsidRPr="00973EDE">
        <w:t>Torre de Temperatura</w:t>
      </w:r>
    </w:p>
    <w:p w14:paraId="50597DB0" w14:textId="77777777" w:rsidR="007E6090" w:rsidRPr="00973EDE" w:rsidRDefault="007E6090" w:rsidP="007E6090">
      <w:pPr>
        <w:pStyle w:val="NormalJP1"/>
      </w:pPr>
      <w:r w:rsidRPr="00973EDE">
        <w:t xml:space="preserve">Conocidos los valores de </w:t>
      </w:r>
      <w:r w:rsidRPr="00973EDE">
        <w:rPr>
          <w:i/>
          <w:iCs/>
        </w:rPr>
        <w:t>Velocidad</w:t>
      </w:r>
      <w:r w:rsidRPr="00973EDE">
        <w:t xml:space="preserve">, </w:t>
      </w:r>
      <w:r w:rsidRPr="00973EDE">
        <w:rPr>
          <w:i/>
          <w:iCs/>
        </w:rPr>
        <w:t>Aceleración</w:t>
      </w:r>
      <w:r w:rsidRPr="00973EDE">
        <w:t xml:space="preserve">, </w:t>
      </w:r>
      <w:r w:rsidRPr="00973EDE">
        <w:rPr>
          <w:i/>
          <w:iCs/>
        </w:rPr>
        <w:t>J</w:t>
      </w:r>
      <w:r w:rsidRPr="00973EDE">
        <w:t xml:space="preserve"> y </w:t>
      </w:r>
      <w:r w:rsidRPr="00973EDE">
        <w:rPr>
          <w:i/>
          <w:iCs/>
        </w:rPr>
        <w:t>K</w:t>
      </w:r>
      <w:r w:rsidRPr="00973EDE">
        <w:t xml:space="preserve"> realizamos </w:t>
      </w:r>
      <w:proofErr w:type="gramStart"/>
      <w:r w:rsidRPr="00973EDE">
        <w:t>un test</w:t>
      </w:r>
      <w:proofErr w:type="gramEnd"/>
      <w:r w:rsidRPr="00973EDE">
        <w:t xml:space="preserve"> de temperatura con el filamento que estamos caracterizando para hallar la temperatura que da mejores resultados.</w:t>
      </w:r>
    </w:p>
    <w:p w14:paraId="14379F42" w14:textId="4776766A" w:rsidR="007E6090" w:rsidRPr="00973EDE" w:rsidRDefault="007E6090" w:rsidP="007E6090">
      <w:pPr>
        <w:pStyle w:val="NormalJP1"/>
        <w:numPr>
          <w:ilvl w:val="0"/>
          <w:numId w:val="10"/>
        </w:numPr>
        <w:spacing w:after="0"/>
      </w:pPr>
      <w:r>
        <w:rPr>
          <w:b/>
          <w:bCs/>
        </w:rPr>
        <w:t>Prerrequisitos</w:t>
      </w:r>
      <w:r>
        <w:t>: Realizar esta prueba después de haber determinado los parámetros anteriores e</w:t>
      </w:r>
      <w:r w:rsidRPr="00973EDE">
        <w:t>vita elegir la temperatura como solución para tapar otros errores.</w:t>
      </w:r>
    </w:p>
    <w:p w14:paraId="34E5640B" w14:textId="77777777" w:rsidR="007E6090" w:rsidRPr="00973EDE" w:rsidRDefault="007E6090" w:rsidP="007E6090">
      <w:pPr>
        <w:pStyle w:val="NormalJP1"/>
        <w:numPr>
          <w:ilvl w:val="0"/>
          <w:numId w:val="10"/>
        </w:numPr>
        <w:spacing w:after="0"/>
      </w:pPr>
      <w:r w:rsidRPr="00973EDE">
        <w:rPr>
          <w:b/>
          <w:bCs/>
        </w:rPr>
        <w:t>Perfil dónde definir este parámetro</w:t>
      </w:r>
      <w:r w:rsidRPr="00973EDE">
        <w:t>: Filamento (</w:t>
      </w:r>
      <w:proofErr w:type="spellStart"/>
      <w:r w:rsidRPr="00973EDE">
        <w:t>nozzle</w:t>
      </w:r>
      <w:proofErr w:type="spellEnd"/>
      <w:r w:rsidRPr="00973EDE">
        <w:t xml:space="preserve"> </w:t>
      </w:r>
      <w:proofErr w:type="spellStart"/>
      <w:r w:rsidRPr="00973EDE">
        <w:t>temp</w:t>
      </w:r>
      <w:proofErr w:type="spellEnd"/>
      <w:r w:rsidRPr="00973EDE">
        <w:t>)</w:t>
      </w:r>
    </w:p>
    <w:p w14:paraId="2CA2B90E" w14:textId="79B6162D" w:rsidR="007E6090" w:rsidRDefault="007E6090" w:rsidP="007E6090">
      <w:pPr>
        <w:pStyle w:val="Ttulo2JP1"/>
        <w:numPr>
          <w:ilvl w:val="1"/>
          <w:numId w:val="8"/>
        </w:numPr>
      </w:pPr>
      <w:r>
        <w:t>Multiplicador de Extrusión</w:t>
      </w:r>
    </w:p>
    <w:p w14:paraId="4D10905D" w14:textId="1D4265CA" w:rsidR="00973EDE" w:rsidRPr="00973EDE" w:rsidRDefault="00973EDE" w:rsidP="00574468">
      <w:pPr>
        <w:pStyle w:val="NormalJP1"/>
      </w:pPr>
      <w:r w:rsidRPr="00973EDE">
        <w:t xml:space="preserve">Una vez establecida la temperatura óptima, </w:t>
      </w:r>
      <w:proofErr w:type="gramStart"/>
      <w:r w:rsidRPr="00973EDE">
        <w:t>este test</w:t>
      </w:r>
      <w:proofErr w:type="gramEnd"/>
      <w:r w:rsidRPr="00973EDE">
        <w:t xml:space="preserve"> permite determinar el flujo óptimo de nuestra impresora. Depende de K, se debe ajustar con K fijado, la temperatura fijada y a velocidades reales de uso.</w:t>
      </w:r>
    </w:p>
    <w:p w14:paraId="0F7F1189" w14:textId="72D964E6" w:rsidR="00973EDE" w:rsidRPr="00973EDE" w:rsidRDefault="007E6090" w:rsidP="007E6090">
      <w:pPr>
        <w:pStyle w:val="NormalJP1"/>
        <w:numPr>
          <w:ilvl w:val="0"/>
          <w:numId w:val="5"/>
        </w:numPr>
        <w:spacing w:after="0"/>
      </w:pPr>
      <w:r w:rsidRPr="007E6090">
        <w:rPr>
          <w:b/>
          <w:bCs/>
        </w:rPr>
        <w:t>Prerrequisitos</w:t>
      </w:r>
      <w:r>
        <w:t xml:space="preserve">: Depende de </w:t>
      </w:r>
      <w:r w:rsidR="00973EDE" w:rsidRPr="00973EDE">
        <w:t>K</w:t>
      </w:r>
      <w:r>
        <w:t>, se debe ajustar con K</w:t>
      </w:r>
      <w:r w:rsidR="00973EDE" w:rsidRPr="00973EDE">
        <w:t xml:space="preserve"> activo</w:t>
      </w:r>
      <w:r>
        <w:t xml:space="preserve"> y determinado</w:t>
      </w:r>
      <w:r w:rsidR="00973EDE" w:rsidRPr="00973EDE">
        <w:t xml:space="preserve">, </w:t>
      </w:r>
      <w:r>
        <w:t xml:space="preserve">a la </w:t>
      </w:r>
      <w:r w:rsidR="00973EDE" w:rsidRPr="00973EDE">
        <w:t>temperatura óptima y velocidad de impresión reales.</w:t>
      </w:r>
    </w:p>
    <w:p w14:paraId="18D06EC4" w14:textId="77777777" w:rsidR="00973EDE" w:rsidRPr="00973EDE" w:rsidRDefault="00973EDE" w:rsidP="007E6090">
      <w:pPr>
        <w:pStyle w:val="NormalJP1"/>
        <w:numPr>
          <w:ilvl w:val="0"/>
          <w:numId w:val="5"/>
        </w:numPr>
        <w:spacing w:after="0"/>
      </w:pPr>
      <w:r w:rsidRPr="00973EDE">
        <w:rPr>
          <w:b/>
          <w:bCs/>
        </w:rPr>
        <w:t>Perfil dónde definir este parámetro</w:t>
      </w:r>
      <w:r w:rsidRPr="00973EDE">
        <w:t>: Filamento (</w:t>
      </w:r>
      <w:proofErr w:type="spellStart"/>
      <w:r w:rsidRPr="00973EDE">
        <w:t>flow</w:t>
      </w:r>
      <w:proofErr w:type="spellEnd"/>
      <w:r w:rsidRPr="00973EDE">
        <w:t>)</w:t>
      </w:r>
    </w:p>
    <w:p w14:paraId="0F361F4F" w14:textId="68ACD4EE" w:rsidR="00973EDE" w:rsidRPr="00973EDE" w:rsidRDefault="00973EDE" w:rsidP="00973EDE">
      <w:pPr>
        <w:pStyle w:val="Ttulo1JP1"/>
      </w:pPr>
      <w:r w:rsidRPr="00973EDE">
        <w:t>FASE 4 - Detalles finos</w:t>
      </w:r>
    </w:p>
    <w:p w14:paraId="714F7C71" w14:textId="77777777" w:rsidR="007E6090" w:rsidRPr="007E6090" w:rsidRDefault="007E6090" w:rsidP="007E6090">
      <w:pPr>
        <w:pStyle w:val="Prrafodelista"/>
        <w:keepNext/>
        <w:keepLines/>
        <w:numPr>
          <w:ilvl w:val="0"/>
          <w:numId w:val="12"/>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10537F24" w14:textId="77777777" w:rsidR="007E6090" w:rsidRPr="007E6090" w:rsidRDefault="007E6090" w:rsidP="007E6090">
      <w:pPr>
        <w:pStyle w:val="Prrafodelista"/>
        <w:keepNext/>
        <w:keepLines/>
        <w:numPr>
          <w:ilvl w:val="0"/>
          <w:numId w:val="12"/>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5685748B" w14:textId="77777777" w:rsidR="007E6090" w:rsidRPr="007E6090" w:rsidRDefault="007E6090" w:rsidP="007E6090">
      <w:pPr>
        <w:pStyle w:val="Prrafodelista"/>
        <w:keepNext/>
        <w:keepLines/>
        <w:numPr>
          <w:ilvl w:val="0"/>
          <w:numId w:val="12"/>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78B571FA" w14:textId="77777777" w:rsidR="007E6090" w:rsidRPr="007E6090" w:rsidRDefault="007E6090" w:rsidP="007E6090">
      <w:pPr>
        <w:pStyle w:val="Prrafodelista"/>
        <w:keepNext/>
        <w:keepLines/>
        <w:numPr>
          <w:ilvl w:val="0"/>
          <w:numId w:val="12"/>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30E2EDC3" w14:textId="77777777" w:rsidR="004929B3" w:rsidRDefault="004929B3" w:rsidP="004929B3">
      <w:pPr>
        <w:pStyle w:val="Ttulo2JP1"/>
        <w:ind w:left="720"/>
      </w:pPr>
    </w:p>
    <w:p w14:paraId="63C3FA96" w14:textId="5CFE5734" w:rsidR="00DE41D9" w:rsidRDefault="00DE41D9" w:rsidP="007E6090">
      <w:pPr>
        <w:pStyle w:val="Ttulo2JP1"/>
        <w:numPr>
          <w:ilvl w:val="1"/>
          <w:numId w:val="12"/>
        </w:numPr>
      </w:pPr>
      <w:r>
        <w:t>Test de Ancho de línea real</w:t>
      </w:r>
    </w:p>
    <w:p w14:paraId="38465411" w14:textId="53A2FC6B" w:rsidR="00DE41D9" w:rsidRDefault="00DE41D9" w:rsidP="00DE41D9">
      <w:pPr>
        <w:pStyle w:val="NormalJP1"/>
      </w:pPr>
      <w:proofErr w:type="gramStart"/>
      <w:r>
        <w:t>Este test</w:t>
      </w:r>
      <w:proofErr w:type="gramEnd"/>
      <w:r>
        <w:t xml:space="preserve"> sirve para determinar el ancho de línea que produce la máquina una vez establecidos los parámetros anteriores.</w:t>
      </w:r>
    </w:p>
    <w:p w14:paraId="3FD19DD3" w14:textId="129B7E7B" w:rsidR="00DE41D9" w:rsidRDefault="00DE41D9" w:rsidP="00DE41D9">
      <w:pPr>
        <w:pStyle w:val="NormalJP1"/>
        <w:numPr>
          <w:ilvl w:val="0"/>
          <w:numId w:val="5"/>
        </w:numPr>
        <w:spacing w:after="0"/>
      </w:pPr>
      <w:r w:rsidRPr="00DE41D9">
        <w:rPr>
          <w:b/>
          <w:bCs/>
        </w:rPr>
        <w:t>Prerrequisitos</w:t>
      </w:r>
      <w:r>
        <w:t>: Tener ajustados todos los parámetros anteriores</w:t>
      </w:r>
    </w:p>
    <w:p w14:paraId="7F3F566A" w14:textId="648C4500" w:rsidR="00DE41D9" w:rsidRDefault="00DE41D9" w:rsidP="00DE41D9">
      <w:pPr>
        <w:pStyle w:val="NormalJP1"/>
        <w:numPr>
          <w:ilvl w:val="0"/>
          <w:numId w:val="5"/>
        </w:numPr>
        <w:spacing w:after="0"/>
      </w:pPr>
      <w:r w:rsidRPr="00DE41D9">
        <w:rPr>
          <w:b/>
          <w:bCs/>
        </w:rPr>
        <w:t>Perfil dónde definir este parámetro</w:t>
      </w:r>
      <w:r>
        <w:t>: Proceso</w:t>
      </w:r>
    </w:p>
    <w:p w14:paraId="000BCCBE" w14:textId="77777777" w:rsidR="00DE41D9" w:rsidRDefault="00DE41D9" w:rsidP="00DE41D9">
      <w:pPr>
        <w:pStyle w:val="Ttulo2JP1"/>
      </w:pPr>
    </w:p>
    <w:p w14:paraId="178D6A39" w14:textId="302E6CAC" w:rsidR="007E6090" w:rsidRDefault="007E6090" w:rsidP="007E6090">
      <w:pPr>
        <w:pStyle w:val="Ttulo2JP1"/>
        <w:numPr>
          <w:ilvl w:val="1"/>
          <w:numId w:val="12"/>
        </w:numPr>
      </w:pPr>
      <w:r>
        <w:t>Test de Retracciones</w:t>
      </w:r>
    </w:p>
    <w:p w14:paraId="75744E80" w14:textId="77777777" w:rsidR="007E6090" w:rsidRPr="00973EDE" w:rsidRDefault="007E6090" w:rsidP="007E6090">
      <w:pPr>
        <w:pStyle w:val="NormalJP1"/>
      </w:pPr>
      <w:r w:rsidRPr="00973EDE">
        <w:t xml:space="preserve">Establecidas la Temperatura y el Flujo óptimo, con </w:t>
      </w:r>
      <w:proofErr w:type="gramStart"/>
      <w:r w:rsidRPr="00973EDE">
        <w:t>este test</w:t>
      </w:r>
      <w:proofErr w:type="gramEnd"/>
      <w:r w:rsidRPr="00973EDE">
        <w:t xml:space="preserve"> se determina el valor de retracción mejor para evitar la formación de hilillos.</w:t>
      </w:r>
    </w:p>
    <w:p w14:paraId="09F48C93" w14:textId="149A3D29" w:rsidR="007E6090" w:rsidRPr="00973EDE" w:rsidRDefault="001B4859" w:rsidP="001B4859">
      <w:pPr>
        <w:pStyle w:val="NormalJP1"/>
        <w:numPr>
          <w:ilvl w:val="0"/>
          <w:numId w:val="6"/>
        </w:numPr>
        <w:spacing w:after="0"/>
      </w:pPr>
      <w:r w:rsidRPr="001B4859">
        <w:rPr>
          <w:b/>
          <w:bCs/>
        </w:rPr>
        <w:t>Prerrequisitos</w:t>
      </w:r>
      <w:r>
        <w:t xml:space="preserve">: </w:t>
      </w:r>
      <w:r w:rsidR="007E6090" w:rsidRPr="00973EDE">
        <w:t>Depende fuertemente de la temperatura, de K y de la Presión residual</w:t>
      </w:r>
    </w:p>
    <w:p w14:paraId="05C1917D" w14:textId="4CBEC454" w:rsidR="007E6090" w:rsidRPr="00973EDE" w:rsidRDefault="007E6090" w:rsidP="001B4859">
      <w:pPr>
        <w:pStyle w:val="NormalJP1"/>
        <w:numPr>
          <w:ilvl w:val="0"/>
          <w:numId w:val="6"/>
        </w:numPr>
        <w:spacing w:after="0"/>
      </w:pPr>
      <w:r w:rsidRPr="00973EDE">
        <w:rPr>
          <w:b/>
          <w:bCs/>
        </w:rPr>
        <w:t>Perfil dónde definir este parámetro</w:t>
      </w:r>
      <w:r w:rsidRPr="00973EDE">
        <w:t>: Filamento</w:t>
      </w:r>
    </w:p>
    <w:p w14:paraId="76A7FF39" w14:textId="77777777" w:rsidR="004929B3" w:rsidRDefault="004929B3" w:rsidP="004929B3">
      <w:pPr>
        <w:pStyle w:val="Ttulo2JP1"/>
        <w:ind w:left="720"/>
      </w:pPr>
    </w:p>
    <w:p w14:paraId="3A2A21A3" w14:textId="0CC82E61" w:rsidR="007E6090" w:rsidRDefault="007E6090" w:rsidP="007E6090">
      <w:pPr>
        <w:pStyle w:val="Ttulo2JP1"/>
        <w:numPr>
          <w:ilvl w:val="1"/>
          <w:numId w:val="12"/>
        </w:numPr>
      </w:pPr>
      <w:r>
        <w:t>Test de Puentes</w:t>
      </w:r>
    </w:p>
    <w:p w14:paraId="183B5733" w14:textId="6517263B" w:rsidR="001B4859" w:rsidRDefault="001B4859" w:rsidP="001B4859">
      <w:pPr>
        <w:pStyle w:val="NormalJP1"/>
      </w:pPr>
      <w:r>
        <w:t>Un puente es la impresión que se realiza entre dos puntos sin ningún soporte debajo, es decir, cuando la impresora “imprime en el aire”. Depende del flujo, la velocidad y el ventilador de capa.</w:t>
      </w:r>
    </w:p>
    <w:p w14:paraId="7AA49029" w14:textId="05963821" w:rsidR="001B4859" w:rsidRDefault="001B4859" w:rsidP="001B4859">
      <w:pPr>
        <w:pStyle w:val="NormalJP1"/>
        <w:numPr>
          <w:ilvl w:val="0"/>
          <w:numId w:val="6"/>
        </w:numPr>
        <w:spacing w:after="0"/>
      </w:pPr>
      <w:r w:rsidRPr="001B4859">
        <w:rPr>
          <w:b/>
          <w:bCs/>
        </w:rPr>
        <w:t>Prerrequisitos</w:t>
      </w:r>
      <w:r>
        <w:t>: Haber realizado todos los test anteriores.</w:t>
      </w:r>
    </w:p>
    <w:p w14:paraId="20191DDF" w14:textId="0D07627C" w:rsidR="001B4859" w:rsidRDefault="001B4859" w:rsidP="001B4859">
      <w:pPr>
        <w:pStyle w:val="NormalJP1"/>
        <w:numPr>
          <w:ilvl w:val="0"/>
          <w:numId w:val="6"/>
        </w:numPr>
        <w:spacing w:after="0"/>
      </w:pPr>
      <w:r w:rsidRPr="001B4859">
        <w:rPr>
          <w:b/>
          <w:bCs/>
        </w:rPr>
        <w:t>Perfil dónde definir este parámetro</w:t>
      </w:r>
      <w:r>
        <w:t>: Proceso</w:t>
      </w:r>
    </w:p>
    <w:p w14:paraId="63C0709B" w14:textId="77777777" w:rsidR="004929B3" w:rsidRDefault="004929B3">
      <w:pPr>
        <w:spacing w:after="0" w:line="240" w:lineRule="auto"/>
        <w:rPr>
          <w:rFonts w:ascii="IBM Plex Serif Medium" w:eastAsia="Times New Roman" w:hAnsi="IBM Plex Serif Medium"/>
          <w:b/>
          <w:i/>
          <w:iCs/>
          <w:color w:val="4C94D8" w:themeColor="text2" w:themeTint="80"/>
          <w:sz w:val="32"/>
          <w:szCs w:val="32"/>
        </w:rPr>
      </w:pPr>
      <w:r>
        <w:br w:type="page"/>
      </w:r>
    </w:p>
    <w:p w14:paraId="153F4659" w14:textId="68D8E46F" w:rsidR="007E6090" w:rsidRDefault="007E6090" w:rsidP="007E6090">
      <w:pPr>
        <w:pStyle w:val="Ttulo2JP1"/>
        <w:numPr>
          <w:ilvl w:val="1"/>
          <w:numId w:val="12"/>
        </w:numPr>
      </w:pPr>
      <w:r>
        <w:lastRenderedPageBreak/>
        <w:t>Test de Tolerancias</w:t>
      </w:r>
    </w:p>
    <w:p w14:paraId="576D7830" w14:textId="55134443" w:rsidR="00973EDE" w:rsidRPr="00973EDE" w:rsidRDefault="00973EDE" w:rsidP="00574468">
      <w:pPr>
        <w:pStyle w:val="NormalJP1"/>
      </w:pPr>
      <w:r w:rsidRPr="00973EDE">
        <w:t>Permite determinar cuáles son las tolerancias de nuestra máquina respecto a huecos y ajustes entre distintas piezas (gaps) de manera que cuando diseñemos tengamos en cuenta dichos valores para garantizar que las piezas encajan entre sí.</w:t>
      </w:r>
    </w:p>
    <w:p w14:paraId="1DA8B3D7" w14:textId="0D18D6C0" w:rsidR="00973EDE" w:rsidRDefault="001B4859" w:rsidP="0046230D">
      <w:pPr>
        <w:pStyle w:val="NormalJP1"/>
        <w:numPr>
          <w:ilvl w:val="0"/>
          <w:numId w:val="11"/>
        </w:numPr>
        <w:spacing w:after="0"/>
      </w:pPr>
      <w:r w:rsidRPr="0046230D">
        <w:rPr>
          <w:b/>
          <w:bCs/>
        </w:rPr>
        <w:t>Prerrequisitos</w:t>
      </w:r>
      <w:r>
        <w:t>: N</w:t>
      </w:r>
      <w:r w:rsidR="00973EDE" w:rsidRPr="00973EDE">
        <w:t>o debe haber errores dimensionales ocultos.</w:t>
      </w:r>
      <w:r w:rsidR="0046230D">
        <w:t xml:space="preserve"> En </w:t>
      </w:r>
      <w:r w:rsidR="0046230D" w:rsidRPr="0046230D">
        <w:rPr>
          <w:b/>
          <w:bCs/>
          <w:i/>
          <w:iCs/>
        </w:rPr>
        <w:t>Proceso&gt;Calidad&gt;Precisión</w:t>
      </w:r>
      <w:r w:rsidR="0046230D">
        <w:t xml:space="preserve"> activar: </w:t>
      </w:r>
      <w:r w:rsidR="0046230D" w:rsidRPr="0046230D">
        <w:rPr>
          <w:i/>
          <w:iCs/>
        </w:rPr>
        <w:t>Movimiento en Arco</w:t>
      </w:r>
      <w:r w:rsidR="0046230D">
        <w:t xml:space="preserve"> (debe estar activado en el Firmware G2/G3), </w:t>
      </w:r>
      <w:r w:rsidR="0046230D" w:rsidRPr="0046230D">
        <w:rPr>
          <w:i/>
          <w:iCs/>
        </w:rPr>
        <w:t>Altura precisa</w:t>
      </w:r>
      <w:r w:rsidR="0046230D">
        <w:t xml:space="preserve"> y </w:t>
      </w:r>
      <w:r w:rsidR="0046230D" w:rsidRPr="0046230D">
        <w:rPr>
          <w:i/>
          <w:iCs/>
        </w:rPr>
        <w:t>Perímetro Preciso</w:t>
      </w:r>
    </w:p>
    <w:p w14:paraId="7F63ED7C" w14:textId="77777777" w:rsidR="0046230D" w:rsidRPr="0046230D" w:rsidRDefault="001B4859" w:rsidP="0046230D">
      <w:pPr>
        <w:pStyle w:val="NormalJP1"/>
        <w:numPr>
          <w:ilvl w:val="0"/>
          <w:numId w:val="11"/>
        </w:numPr>
        <w:spacing w:after="0"/>
        <w:rPr>
          <w:b/>
          <w:bCs/>
        </w:rPr>
      </w:pPr>
      <w:r w:rsidRPr="0046230D">
        <w:rPr>
          <w:b/>
          <w:bCs/>
        </w:rPr>
        <w:t>Pruebas</w:t>
      </w:r>
    </w:p>
    <w:p w14:paraId="37D65599" w14:textId="7CFFE0E7" w:rsidR="001B4859" w:rsidRPr="0046230D" w:rsidRDefault="0046230D" w:rsidP="0046230D">
      <w:pPr>
        <w:pStyle w:val="NormalJP1"/>
        <w:numPr>
          <w:ilvl w:val="1"/>
          <w:numId w:val="14"/>
        </w:numPr>
        <w:spacing w:after="0"/>
        <w:rPr>
          <w:b/>
          <w:bCs/>
          <w:i/>
          <w:iCs/>
        </w:rPr>
      </w:pPr>
      <w:r w:rsidRPr="0046230D">
        <w:rPr>
          <w:b/>
          <w:bCs/>
          <w:i/>
          <w:iCs/>
        </w:rPr>
        <w:t>Test de Contracción XYZ</w:t>
      </w:r>
    </w:p>
    <w:p w14:paraId="48D3D759" w14:textId="2C9D5F79" w:rsidR="0046230D" w:rsidRPr="0046230D" w:rsidRDefault="0046230D" w:rsidP="0046230D">
      <w:pPr>
        <w:pStyle w:val="NormalJP1"/>
        <w:numPr>
          <w:ilvl w:val="1"/>
          <w:numId w:val="14"/>
        </w:numPr>
        <w:spacing w:after="0"/>
        <w:rPr>
          <w:b/>
          <w:bCs/>
          <w:i/>
          <w:iCs/>
        </w:rPr>
      </w:pPr>
      <w:r w:rsidRPr="0046230D">
        <w:rPr>
          <w:b/>
          <w:bCs/>
          <w:i/>
          <w:iCs/>
        </w:rPr>
        <w:t>Test de Expansión en huecos</w:t>
      </w:r>
    </w:p>
    <w:p w14:paraId="24F13A56" w14:textId="2719AE5A" w:rsidR="0046230D" w:rsidRPr="00973EDE" w:rsidRDefault="0046230D" w:rsidP="0046230D">
      <w:pPr>
        <w:pStyle w:val="NormalJP1"/>
        <w:numPr>
          <w:ilvl w:val="1"/>
          <w:numId w:val="14"/>
        </w:numPr>
        <w:spacing w:after="0"/>
        <w:rPr>
          <w:b/>
          <w:bCs/>
          <w:i/>
          <w:iCs/>
        </w:rPr>
      </w:pPr>
      <w:r w:rsidRPr="0046230D">
        <w:rPr>
          <w:b/>
          <w:bCs/>
          <w:i/>
          <w:iCs/>
        </w:rPr>
        <w:t>Test de Tolerancias</w:t>
      </w:r>
    </w:p>
    <w:p w14:paraId="54538C60" w14:textId="77777777" w:rsidR="0046230D" w:rsidRDefault="00973EDE" w:rsidP="0046230D">
      <w:pPr>
        <w:pStyle w:val="NormalJP1"/>
        <w:numPr>
          <w:ilvl w:val="0"/>
          <w:numId w:val="11"/>
        </w:numPr>
        <w:spacing w:after="0"/>
      </w:pPr>
      <w:r w:rsidRPr="00973EDE">
        <w:rPr>
          <w:b/>
          <w:bCs/>
        </w:rPr>
        <w:t>Perfil dónde definir este parámetro</w:t>
      </w:r>
      <w:r w:rsidRPr="00973EDE">
        <w:t>:</w:t>
      </w:r>
      <w:r w:rsidR="0046230D">
        <w:t xml:space="preserve"> </w:t>
      </w:r>
    </w:p>
    <w:p w14:paraId="48D20C51" w14:textId="77777777" w:rsidR="0046230D" w:rsidRDefault="0046230D" w:rsidP="0046230D">
      <w:pPr>
        <w:pStyle w:val="NormalJP1"/>
        <w:numPr>
          <w:ilvl w:val="1"/>
          <w:numId w:val="11"/>
        </w:numPr>
        <w:spacing w:after="0"/>
      </w:pPr>
      <w:r>
        <w:t>Filamento (Contracción XYZ)</w:t>
      </w:r>
    </w:p>
    <w:p w14:paraId="6C07EFE2" w14:textId="2B755CCA" w:rsidR="00973EDE" w:rsidRDefault="0046230D" w:rsidP="0046230D">
      <w:pPr>
        <w:pStyle w:val="NormalJP1"/>
        <w:numPr>
          <w:ilvl w:val="1"/>
          <w:numId w:val="11"/>
        </w:numPr>
        <w:spacing w:after="0"/>
      </w:pPr>
      <w:r>
        <w:t>Proceso (Expansión en huecos)</w:t>
      </w:r>
    </w:p>
    <w:p w14:paraId="463494DB" w14:textId="3E2A3536" w:rsidR="0046230D" w:rsidRPr="00973EDE" w:rsidRDefault="0046230D" w:rsidP="0046230D">
      <w:pPr>
        <w:pStyle w:val="NormalJP1"/>
        <w:numPr>
          <w:ilvl w:val="1"/>
          <w:numId w:val="11"/>
        </w:numPr>
        <w:spacing w:after="0"/>
      </w:pPr>
      <w:r>
        <w:t>Tener en cuenta en el diseño (Tolerancias)</w:t>
      </w:r>
    </w:p>
    <w:p w14:paraId="078A9476" w14:textId="77777777" w:rsidR="00973EDE" w:rsidRPr="00973EDE" w:rsidRDefault="00973EDE" w:rsidP="00973EDE">
      <w:pPr>
        <w:pStyle w:val="Ttulo1JP1"/>
      </w:pPr>
      <w:r w:rsidRPr="00973EDE">
        <w:t>FASE 5 - Validación</w:t>
      </w:r>
    </w:p>
    <w:p w14:paraId="06DB5DFD" w14:textId="77777777" w:rsidR="007E6090" w:rsidRPr="007E6090" w:rsidRDefault="007E6090" w:rsidP="007E6090">
      <w:pPr>
        <w:pStyle w:val="Prrafodelista"/>
        <w:keepNext/>
        <w:keepLines/>
        <w:numPr>
          <w:ilvl w:val="0"/>
          <w:numId w:val="13"/>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361F7341" w14:textId="77777777" w:rsidR="007E6090" w:rsidRPr="007E6090" w:rsidRDefault="007E6090" w:rsidP="007E6090">
      <w:pPr>
        <w:pStyle w:val="Prrafodelista"/>
        <w:keepNext/>
        <w:keepLines/>
        <w:numPr>
          <w:ilvl w:val="0"/>
          <w:numId w:val="13"/>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4DF6D51A" w14:textId="77777777" w:rsidR="007E6090" w:rsidRPr="007E6090" w:rsidRDefault="007E6090" w:rsidP="007E6090">
      <w:pPr>
        <w:pStyle w:val="Prrafodelista"/>
        <w:keepNext/>
        <w:keepLines/>
        <w:numPr>
          <w:ilvl w:val="0"/>
          <w:numId w:val="13"/>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479B78F4" w14:textId="77777777" w:rsidR="007E6090" w:rsidRPr="007E6090" w:rsidRDefault="007E6090" w:rsidP="007E6090">
      <w:pPr>
        <w:pStyle w:val="Prrafodelista"/>
        <w:keepNext/>
        <w:keepLines/>
        <w:numPr>
          <w:ilvl w:val="0"/>
          <w:numId w:val="13"/>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59DCC156" w14:textId="77777777" w:rsidR="007E6090" w:rsidRPr="007E6090" w:rsidRDefault="007E6090" w:rsidP="007E6090">
      <w:pPr>
        <w:pStyle w:val="Prrafodelista"/>
        <w:keepNext/>
        <w:keepLines/>
        <w:numPr>
          <w:ilvl w:val="0"/>
          <w:numId w:val="13"/>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2C898524" w14:textId="327BFE6F" w:rsidR="007E6090" w:rsidRDefault="007E6090" w:rsidP="007E6090">
      <w:pPr>
        <w:pStyle w:val="Ttulo2JP1"/>
        <w:numPr>
          <w:ilvl w:val="1"/>
          <w:numId w:val="13"/>
        </w:numPr>
      </w:pPr>
      <w:r>
        <w:t>Objetos de control</w:t>
      </w:r>
    </w:p>
    <w:p w14:paraId="6A6E20F2" w14:textId="4292163E" w:rsidR="00973EDE" w:rsidRPr="00973EDE" w:rsidRDefault="00973EDE" w:rsidP="00574468">
      <w:pPr>
        <w:pStyle w:val="NormalJP1"/>
      </w:pPr>
      <w:r w:rsidRPr="00973EDE">
        <w:t>Una vez determinados todos los parámetros anteriores con las distintas pruebas, realizaremos la impresión de objetos de control que nos permitan comprobar la calidad de las impresiones que puede realizar la máquina.</w:t>
      </w:r>
    </w:p>
    <w:p w14:paraId="1DF2D8F4" w14:textId="77777777" w:rsidR="00973EDE" w:rsidRPr="00973EDE" w:rsidRDefault="00973EDE" w:rsidP="004929B3">
      <w:pPr>
        <w:pStyle w:val="NormalJP1"/>
        <w:numPr>
          <w:ilvl w:val="0"/>
          <w:numId w:val="7"/>
        </w:numPr>
        <w:spacing w:after="0"/>
      </w:pPr>
      <w:r w:rsidRPr="00973EDE">
        <w:t>Comprobación de cinemática (esquinas y puentes)</w:t>
      </w:r>
    </w:p>
    <w:p w14:paraId="0879D7D8" w14:textId="77777777" w:rsidR="00973EDE" w:rsidRPr="00973EDE" w:rsidRDefault="00973EDE" w:rsidP="004929B3">
      <w:pPr>
        <w:pStyle w:val="NormalJP1"/>
        <w:numPr>
          <w:ilvl w:val="0"/>
          <w:numId w:val="7"/>
        </w:numPr>
        <w:spacing w:after="0"/>
      </w:pPr>
      <w:r w:rsidRPr="00973EDE">
        <w:t>Comprobación dimensional</w:t>
      </w:r>
    </w:p>
    <w:p w14:paraId="455A2CB8" w14:textId="77777777" w:rsidR="00973EDE" w:rsidRDefault="00973EDE" w:rsidP="004929B3">
      <w:pPr>
        <w:pStyle w:val="NormalJP1"/>
        <w:numPr>
          <w:ilvl w:val="0"/>
          <w:numId w:val="7"/>
        </w:numPr>
        <w:spacing w:after="0"/>
      </w:pPr>
      <w:r w:rsidRPr="00973EDE">
        <w:t>Comprobación estética</w:t>
      </w:r>
    </w:p>
    <w:p w14:paraId="7CE7967B" w14:textId="56ABCFB0" w:rsidR="004929B3" w:rsidRDefault="004929B3" w:rsidP="004929B3">
      <w:pPr>
        <w:pStyle w:val="NormalJP1"/>
        <w:spacing w:after="0"/>
      </w:pPr>
      <w:proofErr w:type="spellStart"/>
      <w:r>
        <w:t>OrcaSlicer</w:t>
      </w:r>
      <w:proofErr w:type="spellEnd"/>
      <w:r>
        <w:t xml:space="preserve"> dispone de varios objetos de control y también es conveniente hacer </w:t>
      </w:r>
      <w:proofErr w:type="gramStart"/>
      <w:r>
        <w:t>un test</w:t>
      </w:r>
      <w:proofErr w:type="gramEnd"/>
      <w:r>
        <w:t xml:space="preserve"> </w:t>
      </w:r>
      <w:proofErr w:type="spellStart"/>
      <w:r>
        <w:t>All</w:t>
      </w:r>
      <w:proofErr w:type="spellEnd"/>
      <w:r>
        <w:t xml:space="preserve"> In </w:t>
      </w:r>
      <w:proofErr w:type="spellStart"/>
      <w:r>
        <w:t>One</w:t>
      </w:r>
      <w:proofErr w:type="spellEnd"/>
      <w:r>
        <w:t>:</w:t>
      </w:r>
    </w:p>
    <w:p w14:paraId="22EEC511" w14:textId="23CF756F" w:rsidR="004929B3" w:rsidRDefault="004929B3" w:rsidP="004929B3">
      <w:pPr>
        <w:pStyle w:val="NormalJP1"/>
        <w:numPr>
          <w:ilvl w:val="0"/>
          <w:numId w:val="7"/>
        </w:numPr>
        <w:spacing w:after="0"/>
      </w:pPr>
      <w:proofErr w:type="spellStart"/>
      <w:r w:rsidRPr="00E2210D">
        <w:rPr>
          <w:b/>
          <w:bCs/>
        </w:rPr>
        <w:t>OrcaCube</w:t>
      </w:r>
      <w:proofErr w:type="spellEnd"/>
      <w:r>
        <w:t xml:space="preserve"> (disponible en </w:t>
      </w:r>
      <w:proofErr w:type="spellStart"/>
      <w:r>
        <w:t>OrcaSlicer</w:t>
      </w:r>
      <w:proofErr w:type="spellEnd"/>
      <w:r>
        <w:t>)</w:t>
      </w:r>
    </w:p>
    <w:p w14:paraId="7776534A" w14:textId="4BADEABB" w:rsidR="004929B3" w:rsidRDefault="004929B3" w:rsidP="004929B3">
      <w:pPr>
        <w:pStyle w:val="NormalJP1"/>
        <w:numPr>
          <w:ilvl w:val="0"/>
          <w:numId w:val="7"/>
        </w:numPr>
        <w:spacing w:after="0"/>
      </w:pPr>
      <w:r w:rsidRPr="00E2210D">
        <w:rPr>
          <w:b/>
          <w:bCs/>
        </w:rPr>
        <w:t>3DBenchy</w:t>
      </w:r>
      <w:r>
        <w:t xml:space="preserve"> (disponible en </w:t>
      </w:r>
      <w:proofErr w:type="spellStart"/>
      <w:r>
        <w:t>OrcaSlicer</w:t>
      </w:r>
      <w:proofErr w:type="spellEnd"/>
      <w:r>
        <w:t>)</w:t>
      </w:r>
    </w:p>
    <w:p w14:paraId="72830E0E" w14:textId="4826C9AC" w:rsidR="004929B3" w:rsidRPr="00E2210D" w:rsidRDefault="004929B3" w:rsidP="004929B3">
      <w:pPr>
        <w:pStyle w:val="NormalJP1"/>
        <w:numPr>
          <w:ilvl w:val="0"/>
          <w:numId w:val="7"/>
        </w:numPr>
        <w:spacing w:after="0"/>
        <w:rPr>
          <w:b/>
          <w:bCs/>
        </w:rPr>
      </w:pPr>
      <w:proofErr w:type="spellStart"/>
      <w:r w:rsidRPr="00E2210D">
        <w:rPr>
          <w:b/>
          <w:bCs/>
        </w:rPr>
        <w:t>All</w:t>
      </w:r>
      <w:proofErr w:type="spellEnd"/>
      <w:r w:rsidRPr="00E2210D">
        <w:rPr>
          <w:b/>
          <w:bCs/>
        </w:rPr>
        <w:t xml:space="preserve"> In </w:t>
      </w:r>
      <w:proofErr w:type="spellStart"/>
      <w:r w:rsidRPr="00E2210D">
        <w:rPr>
          <w:b/>
          <w:bCs/>
        </w:rPr>
        <w:t>One</w:t>
      </w:r>
      <w:proofErr w:type="spellEnd"/>
      <w:r w:rsidRPr="00E2210D">
        <w:rPr>
          <w:b/>
          <w:bCs/>
        </w:rPr>
        <w:t xml:space="preserve"> 3D </w:t>
      </w:r>
      <w:proofErr w:type="spellStart"/>
      <w:r w:rsidRPr="00E2210D">
        <w:rPr>
          <w:b/>
          <w:bCs/>
        </w:rPr>
        <w:t>printer</w:t>
      </w:r>
      <w:proofErr w:type="spellEnd"/>
      <w:r w:rsidRPr="00E2210D">
        <w:rPr>
          <w:b/>
          <w:bCs/>
        </w:rPr>
        <w:t xml:space="preserve"> test</w:t>
      </w:r>
    </w:p>
    <w:p w14:paraId="725B8299" w14:textId="49DFA57B" w:rsidR="004929B3" w:rsidRPr="00973EDE" w:rsidRDefault="004929B3" w:rsidP="004929B3">
      <w:pPr>
        <w:pStyle w:val="NormalJP1"/>
        <w:numPr>
          <w:ilvl w:val="0"/>
          <w:numId w:val="7"/>
        </w:numPr>
        <w:spacing w:after="0"/>
      </w:pPr>
      <w:r w:rsidRPr="00E2210D">
        <w:rPr>
          <w:b/>
          <w:bCs/>
        </w:rPr>
        <w:t xml:space="preserve">Test </w:t>
      </w:r>
      <w:proofErr w:type="spellStart"/>
      <w:r w:rsidRPr="00E2210D">
        <w:rPr>
          <w:b/>
          <w:bCs/>
        </w:rPr>
        <w:t>AutoDesk</w:t>
      </w:r>
      <w:proofErr w:type="spellEnd"/>
      <w:r>
        <w:t xml:space="preserve"> (disponible en </w:t>
      </w:r>
      <w:proofErr w:type="spellStart"/>
      <w:r>
        <w:t>OrcaSlicer</w:t>
      </w:r>
      <w:proofErr w:type="spellEnd"/>
      <w:r>
        <w:t>)</w:t>
      </w:r>
    </w:p>
    <w:p w14:paraId="53961214" w14:textId="77777777" w:rsidR="00973EDE" w:rsidRDefault="00973EDE" w:rsidP="00973EDE">
      <w:pPr>
        <w:pStyle w:val="NormalJP1"/>
        <w:spacing w:after="0"/>
      </w:pPr>
    </w:p>
    <w:sectPr w:rsidR="00973EDE">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E06DE" w14:textId="77777777" w:rsidR="002B449B" w:rsidRDefault="002B449B" w:rsidP="004929B3">
      <w:pPr>
        <w:spacing w:after="0" w:line="240" w:lineRule="auto"/>
      </w:pPr>
      <w:r>
        <w:separator/>
      </w:r>
    </w:p>
  </w:endnote>
  <w:endnote w:type="continuationSeparator" w:id="0">
    <w:p w14:paraId="2281E1A4" w14:textId="77777777" w:rsidR="002B449B" w:rsidRDefault="002B449B" w:rsidP="00492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295342"/>
      <w:docPartObj>
        <w:docPartGallery w:val="Page Numbers (Bottom of Page)"/>
        <w:docPartUnique/>
      </w:docPartObj>
    </w:sdtPr>
    <w:sdtContent>
      <w:sdt>
        <w:sdtPr>
          <w:id w:val="-1769616900"/>
          <w:docPartObj>
            <w:docPartGallery w:val="Page Numbers (Top of Page)"/>
            <w:docPartUnique/>
          </w:docPartObj>
        </w:sdtPr>
        <w:sdtContent>
          <w:p w14:paraId="7D3A1075" w14:textId="3E5237E5" w:rsidR="004929B3" w:rsidRDefault="00E2210D">
            <w:pPr>
              <w:pStyle w:val="Piedepgina"/>
              <w:jc w:val="right"/>
            </w:pPr>
            <w:r>
              <w:t>PARAMETRIZAR Impresora 3D</w:t>
            </w:r>
            <w:r>
              <w:tab/>
            </w:r>
            <w:r>
              <w:tab/>
            </w:r>
            <w:r w:rsidR="004929B3">
              <w:t xml:space="preserve">Página </w:t>
            </w:r>
            <w:r w:rsidR="004929B3">
              <w:rPr>
                <w:b/>
                <w:bCs/>
                <w:sz w:val="24"/>
                <w:szCs w:val="24"/>
              </w:rPr>
              <w:fldChar w:fldCharType="begin"/>
            </w:r>
            <w:r w:rsidR="004929B3">
              <w:rPr>
                <w:b/>
                <w:bCs/>
              </w:rPr>
              <w:instrText>PAGE</w:instrText>
            </w:r>
            <w:r w:rsidR="004929B3">
              <w:rPr>
                <w:b/>
                <w:bCs/>
                <w:sz w:val="24"/>
                <w:szCs w:val="24"/>
              </w:rPr>
              <w:fldChar w:fldCharType="separate"/>
            </w:r>
            <w:r w:rsidR="004929B3">
              <w:rPr>
                <w:b/>
                <w:bCs/>
              </w:rPr>
              <w:t>2</w:t>
            </w:r>
            <w:r w:rsidR="004929B3">
              <w:rPr>
                <w:b/>
                <w:bCs/>
                <w:sz w:val="24"/>
                <w:szCs w:val="24"/>
              </w:rPr>
              <w:fldChar w:fldCharType="end"/>
            </w:r>
            <w:r w:rsidR="004929B3">
              <w:t xml:space="preserve"> de </w:t>
            </w:r>
            <w:r w:rsidR="004929B3">
              <w:rPr>
                <w:b/>
                <w:bCs/>
                <w:sz w:val="24"/>
                <w:szCs w:val="24"/>
              </w:rPr>
              <w:fldChar w:fldCharType="begin"/>
            </w:r>
            <w:r w:rsidR="004929B3">
              <w:rPr>
                <w:b/>
                <w:bCs/>
              </w:rPr>
              <w:instrText>NUMPAGES</w:instrText>
            </w:r>
            <w:r w:rsidR="004929B3">
              <w:rPr>
                <w:b/>
                <w:bCs/>
                <w:sz w:val="24"/>
                <w:szCs w:val="24"/>
              </w:rPr>
              <w:fldChar w:fldCharType="separate"/>
            </w:r>
            <w:r w:rsidR="004929B3">
              <w:rPr>
                <w:b/>
                <w:bCs/>
              </w:rPr>
              <w:t>2</w:t>
            </w:r>
            <w:r w:rsidR="004929B3">
              <w:rPr>
                <w:b/>
                <w:bCs/>
                <w:sz w:val="24"/>
                <w:szCs w:val="24"/>
              </w:rPr>
              <w:fldChar w:fldCharType="end"/>
            </w:r>
          </w:p>
        </w:sdtContent>
      </w:sdt>
    </w:sdtContent>
  </w:sdt>
  <w:p w14:paraId="7EE2177D" w14:textId="77777777" w:rsidR="004929B3" w:rsidRDefault="004929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07EF" w14:textId="77777777" w:rsidR="002B449B" w:rsidRDefault="002B449B" w:rsidP="004929B3">
      <w:pPr>
        <w:spacing w:after="0" w:line="240" w:lineRule="auto"/>
      </w:pPr>
      <w:r>
        <w:separator/>
      </w:r>
    </w:p>
  </w:footnote>
  <w:footnote w:type="continuationSeparator" w:id="0">
    <w:p w14:paraId="259F0183" w14:textId="77777777" w:rsidR="002B449B" w:rsidRDefault="002B449B" w:rsidP="00492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582"/>
    <w:multiLevelType w:val="multilevel"/>
    <w:tmpl w:val="A10A9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8745A"/>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37C1E"/>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83B67CA"/>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5F485C"/>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2631F50"/>
    <w:multiLevelType w:val="hybridMultilevel"/>
    <w:tmpl w:val="CF2C423E"/>
    <w:lvl w:ilvl="0" w:tplc="41E663DE">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F32A7A"/>
    <w:multiLevelType w:val="multilevel"/>
    <w:tmpl w:val="903A6B5E"/>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22C05"/>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A12FF5"/>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EB1C70"/>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94C1E"/>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9A79A5"/>
    <w:multiLevelType w:val="hybridMultilevel"/>
    <w:tmpl w:val="B3CE5DC8"/>
    <w:lvl w:ilvl="0" w:tplc="A4D87EB6">
      <w:numFmt w:val="bullet"/>
      <w:lvlText w:val=""/>
      <w:lvlJc w:val="left"/>
      <w:pPr>
        <w:ind w:left="720" w:hanging="360"/>
      </w:pPr>
      <w:rPr>
        <w:rFonts w:ascii="Symbol" w:eastAsia="Calibr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AB16279"/>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6C2E7127"/>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331545">
    <w:abstractNumId w:val="5"/>
  </w:num>
  <w:num w:numId="2" w16cid:durableId="837771876">
    <w:abstractNumId w:val="11"/>
  </w:num>
  <w:num w:numId="3" w16cid:durableId="90127753">
    <w:abstractNumId w:val="0"/>
    <w:lvlOverride w:ilvl="0">
      <w:startOverride w:val="1"/>
    </w:lvlOverride>
  </w:num>
  <w:num w:numId="4" w16cid:durableId="1096944929">
    <w:abstractNumId w:val="9"/>
  </w:num>
  <w:num w:numId="5" w16cid:durableId="1335375436">
    <w:abstractNumId w:val="1"/>
  </w:num>
  <w:num w:numId="6" w16cid:durableId="157117081">
    <w:abstractNumId w:val="13"/>
  </w:num>
  <w:num w:numId="7" w16cid:durableId="272984860">
    <w:abstractNumId w:val="7"/>
  </w:num>
  <w:num w:numId="8" w16cid:durableId="25253721">
    <w:abstractNumId w:val="4"/>
  </w:num>
  <w:num w:numId="9" w16cid:durableId="1778333048">
    <w:abstractNumId w:val="10"/>
  </w:num>
  <w:num w:numId="10" w16cid:durableId="2088333231">
    <w:abstractNumId w:val="8"/>
  </w:num>
  <w:num w:numId="11" w16cid:durableId="1829901367">
    <w:abstractNumId w:val="3"/>
  </w:num>
  <w:num w:numId="12" w16cid:durableId="57631482">
    <w:abstractNumId w:val="12"/>
  </w:num>
  <w:num w:numId="13" w16cid:durableId="1450929091">
    <w:abstractNumId w:val="2"/>
  </w:num>
  <w:num w:numId="14" w16cid:durableId="1129204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53"/>
    <w:rsid w:val="00087908"/>
    <w:rsid w:val="000F1609"/>
    <w:rsid w:val="00180DF8"/>
    <w:rsid w:val="001B13B2"/>
    <w:rsid w:val="001B4859"/>
    <w:rsid w:val="001F1F84"/>
    <w:rsid w:val="002113D3"/>
    <w:rsid w:val="002424CD"/>
    <w:rsid w:val="00282D4F"/>
    <w:rsid w:val="002A3D7F"/>
    <w:rsid w:val="002B2783"/>
    <w:rsid w:val="002B449B"/>
    <w:rsid w:val="002E1653"/>
    <w:rsid w:val="003754D3"/>
    <w:rsid w:val="00395333"/>
    <w:rsid w:val="004147C4"/>
    <w:rsid w:val="004225CB"/>
    <w:rsid w:val="0046230D"/>
    <w:rsid w:val="00472C13"/>
    <w:rsid w:val="00492474"/>
    <w:rsid w:val="004929B3"/>
    <w:rsid w:val="00495EEF"/>
    <w:rsid w:val="004C0A89"/>
    <w:rsid w:val="00504F29"/>
    <w:rsid w:val="00551A48"/>
    <w:rsid w:val="005553F7"/>
    <w:rsid w:val="00573C05"/>
    <w:rsid w:val="00574468"/>
    <w:rsid w:val="005A6253"/>
    <w:rsid w:val="005B68C6"/>
    <w:rsid w:val="005C7198"/>
    <w:rsid w:val="005D1047"/>
    <w:rsid w:val="005F31D4"/>
    <w:rsid w:val="00613BCB"/>
    <w:rsid w:val="0062116F"/>
    <w:rsid w:val="0062722C"/>
    <w:rsid w:val="00645B77"/>
    <w:rsid w:val="006A1270"/>
    <w:rsid w:val="00731E3B"/>
    <w:rsid w:val="0073430A"/>
    <w:rsid w:val="00792B4E"/>
    <w:rsid w:val="007D29BB"/>
    <w:rsid w:val="007E6090"/>
    <w:rsid w:val="00822283"/>
    <w:rsid w:val="0083347D"/>
    <w:rsid w:val="00845097"/>
    <w:rsid w:val="00891375"/>
    <w:rsid w:val="008A493B"/>
    <w:rsid w:val="009173DA"/>
    <w:rsid w:val="00967470"/>
    <w:rsid w:val="00973EDE"/>
    <w:rsid w:val="0098044C"/>
    <w:rsid w:val="00995013"/>
    <w:rsid w:val="009C129D"/>
    <w:rsid w:val="00A241A7"/>
    <w:rsid w:val="00A50440"/>
    <w:rsid w:val="00AA3384"/>
    <w:rsid w:val="00AC0F32"/>
    <w:rsid w:val="00AE6D4A"/>
    <w:rsid w:val="00B15776"/>
    <w:rsid w:val="00B71937"/>
    <w:rsid w:val="00B8095E"/>
    <w:rsid w:val="00BB172A"/>
    <w:rsid w:val="00BD7E1B"/>
    <w:rsid w:val="00BE0BB8"/>
    <w:rsid w:val="00C14C43"/>
    <w:rsid w:val="00C32004"/>
    <w:rsid w:val="00C35F53"/>
    <w:rsid w:val="00D04B2F"/>
    <w:rsid w:val="00D221B3"/>
    <w:rsid w:val="00DE41D9"/>
    <w:rsid w:val="00DF53FC"/>
    <w:rsid w:val="00DF70BE"/>
    <w:rsid w:val="00E2210D"/>
    <w:rsid w:val="00E6497E"/>
    <w:rsid w:val="00E80051"/>
    <w:rsid w:val="00EF7CC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2EF9"/>
  <w15:chartTrackingRefBased/>
  <w15:docId w15:val="{1861AD20-4D18-4E17-AE7F-BDB8DB8E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paragraph" w:styleId="Prrafodelista">
    <w:name w:val="List Paragraph"/>
    <w:basedOn w:val="Normal"/>
    <w:uiPriority w:val="34"/>
    <w:qFormat/>
    <w:rsid w:val="002113D3"/>
    <w:pPr>
      <w:ind w:left="720"/>
      <w:contextualSpacing/>
    </w:pPr>
  </w:style>
  <w:style w:type="paragraph" w:styleId="Encabezado">
    <w:name w:val="header"/>
    <w:basedOn w:val="Normal"/>
    <w:link w:val="EncabezadoCar"/>
    <w:uiPriority w:val="99"/>
    <w:unhideWhenUsed/>
    <w:rsid w:val="004929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29B3"/>
    <w:rPr>
      <w:sz w:val="22"/>
      <w:szCs w:val="22"/>
      <w:lang w:eastAsia="en-US"/>
    </w:rPr>
  </w:style>
  <w:style w:type="paragraph" w:styleId="Piedepgina">
    <w:name w:val="footer"/>
    <w:basedOn w:val="Normal"/>
    <w:link w:val="PiedepginaCar"/>
    <w:uiPriority w:val="99"/>
    <w:unhideWhenUsed/>
    <w:rsid w:val="004929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29B3"/>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013309">
      <w:bodyDiv w:val="1"/>
      <w:marLeft w:val="0"/>
      <w:marRight w:val="0"/>
      <w:marTop w:val="0"/>
      <w:marBottom w:val="0"/>
      <w:divBdr>
        <w:top w:val="none" w:sz="0" w:space="0" w:color="auto"/>
        <w:left w:val="none" w:sz="0" w:space="0" w:color="auto"/>
        <w:bottom w:val="none" w:sz="0" w:space="0" w:color="auto"/>
        <w:right w:val="none" w:sz="0" w:space="0" w:color="auto"/>
      </w:divBdr>
    </w:div>
    <w:div w:id="115056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205</TotalTime>
  <Pages>4</Pages>
  <Words>1136</Words>
  <Characters>6295</Characters>
  <Application>Microsoft Office Word</Application>
  <DocSecurity>0</DocSecurity>
  <Lines>131</Lines>
  <Paragraphs>97</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Perianes</dc:creator>
  <cp:keywords/>
  <dc:description/>
  <cp:lastModifiedBy>JUAN PEDRO PERIANES RODRIGUEZ</cp:lastModifiedBy>
  <cp:revision>5</cp:revision>
  <dcterms:created xsi:type="dcterms:W3CDTF">2026-02-10T19:14:00Z</dcterms:created>
  <dcterms:modified xsi:type="dcterms:W3CDTF">2026-03-05T13:14:00Z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