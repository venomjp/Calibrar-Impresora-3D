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A0464" w14:textId="2F8E6B60" w:rsidR="00D04B2F" w:rsidRDefault="004407F3" w:rsidP="004407F3">
      <w:pPr>
        <w:pStyle w:val="TtuloJP1"/>
      </w:pPr>
      <w:r>
        <w:t>ESTABLECER MODELO Y TEXTURA</w:t>
      </w:r>
    </w:p>
    <w:p w14:paraId="4A9828DC" w14:textId="77777777" w:rsidR="004407F3" w:rsidRDefault="004407F3" w:rsidP="004407F3">
      <w:pPr>
        <w:pStyle w:val="NormalJP1"/>
      </w:pPr>
    </w:p>
    <w:p w14:paraId="6F62375D" w14:textId="41F91F76" w:rsidR="004407F3" w:rsidRDefault="004407F3" w:rsidP="004407F3">
      <w:pPr>
        <w:pStyle w:val="NormalJP1"/>
      </w:pPr>
      <w:r>
        <w:t>Podemos personalizar la forma y textura de la cama de nuestra impresora en el Perfil de IMPRESORA.</w:t>
      </w:r>
    </w:p>
    <w:p w14:paraId="56283938" w14:textId="2FBEFBD5" w:rsidR="004407F3" w:rsidRDefault="004407F3" w:rsidP="004407F3">
      <w:pPr>
        <w:pStyle w:val="Ttulo1JP1"/>
      </w:pPr>
      <w:r>
        <w:t>Modelo (</w:t>
      </w:r>
      <w:proofErr w:type="spellStart"/>
      <w:r>
        <w:t>Bed</w:t>
      </w:r>
      <w:proofErr w:type="spellEnd"/>
      <w:r>
        <w:t>)</w:t>
      </w:r>
    </w:p>
    <w:p w14:paraId="5BD77C5E" w14:textId="77777777" w:rsidR="004407F3" w:rsidRDefault="004407F3" w:rsidP="00226DF4">
      <w:pPr>
        <w:pStyle w:val="NormalJP1"/>
        <w:numPr>
          <w:ilvl w:val="0"/>
          <w:numId w:val="1"/>
        </w:numPr>
        <w:spacing w:before="240"/>
      </w:pPr>
      <w:r>
        <w:t xml:space="preserve">Diseñar en FUSION la cama </w:t>
      </w:r>
    </w:p>
    <w:p w14:paraId="5D0A65DB" w14:textId="153074A9" w:rsidR="004407F3" w:rsidRDefault="004407F3" w:rsidP="004407F3">
      <w:pPr>
        <w:pStyle w:val="NormalJP1"/>
        <w:numPr>
          <w:ilvl w:val="1"/>
          <w:numId w:val="1"/>
        </w:numPr>
      </w:pPr>
      <w:r>
        <w:t xml:space="preserve">Con las </w:t>
      </w:r>
      <w:r w:rsidRPr="00226DF4">
        <w:rPr>
          <w:b/>
          <w:bCs/>
        </w:rPr>
        <w:t>dimensiones reales</w:t>
      </w:r>
      <w:r>
        <w:t xml:space="preserve"> y las formas que queramos, por ejemplo, podemos incluir la lengüeta del fleje.</w:t>
      </w:r>
    </w:p>
    <w:p w14:paraId="31A4EAE0" w14:textId="0BFF60B1" w:rsidR="004407F3" w:rsidRDefault="004407F3" w:rsidP="004407F3">
      <w:pPr>
        <w:pStyle w:val="NormalJP1"/>
        <w:numPr>
          <w:ilvl w:val="1"/>
          <w:numId w:val="1"/>
        </w:numPr>
      </w:pPr>
      <w:r>
        <w:t xml:space="preserve">Añadir el </w:t>
      </w:r>
      <w:r w:rsidRPr="00226DF4">
        <w:rPr>
          <w:b/>
          <w:bCs/>
        </w:rPr>
        <w:t>nombre de la impresora</w:t>
      </w:r>
      <w:r>
        <w:t xml:space="preserve"> en la lengüeta del fleje que se encuentra fuera del espacio de impresión puede ayudarnos a ver claramente el perfil de impresora que estamos usando.</w:t>
      </w:r>
    </w:p>
    <w:p w14:paraId="5F87E15F" w14:textId="2C8AACE2" w:rsidR="004407F3" w:rsidRDefault="004407F3" w:rsidP="004407F3">
      <w:pPr>
        <w:pStyle w:val="NormalJP1"/>
        <w:numPr>
          <w:ilvl w:val="1"/>
          <w:numId w:val="1"/>
        </w:numPr>
      </w:pPr>
      <w:r>
        <w:t xml:space="preserve">Utilizar </w:t>
      </w:r>
      <w:r w:rsidRPr="00226DF4">
        <w:rPr>
          <w:b/>
          <w:bCs/>
        </w:rPr>
        <w:t>3mm de espesor</w:t>
      </w:r>
      <w:r>
        <w:t xml:space="preserve"> para la cama.</w:t>
      </w:r>
    </w:p>
    <w:p w14:paraId="157035E9" w14:textId="5D672179" w:rsidR="004407F3" w:rsidRDefault="004407F3" w:rsidP="004407F3">
      <w:pPr>
        <w:pStyle w:val="NormalJP1"/>
        <w:numPr>
          <w:ilvl w:val="1"/>
          <w:numId w:val="1"/>
        </w:numPr>
      </w:pPr>
      <w:r>
        <w:t xml:space="preserve">Se tiene que diseñar con el </w:t>
      </w:r>
      <w:r w:rsidR="00226DF4" w:rsidRPr="00226DF4">
        <w:rPr>
          <w:b/>
          <w:bCs/>
        </w:rPr>
        <w:t>origen de coordenadas</w:t>
      </w:r>
      <w:r w:rsidRPr="00226DF4">
        <w:rPr>
          <w:b/>
          <w:bCs/>
        </w:rPr>
        <w:t xml:space="preserve"> en </w:t>
      </w:r>
      <w:r w:rsidR="00226DF4" w:rsidRPr="00226DF4">
        <w:rPr>
          <w:b/>
          <w:bCs/>
        </w:rPr>
        <w:t>centro</w:t>
      </w:r>
      <w:r w:rsidRPr="00226DF4">
        <w:rPr>
          <w:b/>
          <w:bCs/>
        </w:rPr>
        <w:t xml:space="preserve"> del diseño</w:t>
      </w:r>
      <w:r>
        <w:t>, ya sea una cama cuadrada o rectangular.</w:t>
      </w:r>
    </w:p>
    <w:p w14:paraId="64A878B4" w14:textId="77777777" w:rsidR="004407F3" w:rsidRDefault="004407F3" w:rsidP="004407F3">
      <w:pPr>
        <w:pStyle w:val="NormalJP1"/>
        <w:numPr>
          <w:ilvl w:val="1"/>
          <w:numId w:val="1"/>
        </w:numPr>
      </w:pPr>
      <w:r>
        <w:t xml:space="preserve">Generar un </w:t>
      </w:r>
      <w:r w:rsidRPr="00226DF4">
        <w:rPr>
          <w:b/>
          <w:bCs/>
        </w:rPr>
        <w:t>archivo STL</w:t>
      </w:r>
      <w:r>
        <w:t xml:space="preserve"> que se cargará en el perfil de la impresora. </w:t>
      </w:r>
    </w:p>
    <w:p w14:paraId="258E6303" w14:textId="21E16536" w:rsidR="004407F3" w:rsidRDefault="004407F3" w:rsidP="001D218A">
      <w:pPr>
        <w:pStyle w:val="NormalJP1"/>
        <w:numPr>
          <w:ilvl w:val="0"/>
          <w:numId w:val="1"/>
        </w:numPr>
      </w:pPr>
      <w:r>
        <w:t xml:space="preserve">Sería conveniente hacer una carpeta para los modelos y texturas dentro de la carpeta de perfiles de </w:t>
      </w:r>
      <w:proofErr w:type="spellStart"/>
      <w:r>
        <w:t>OrcaSlicer</w:t>
      </w:r>
      <w:proofErr w:type="spellEnd"/>
      <w:r>
        <w:t xml:space="preserve"> (</w:t>
      </w:r>
      <w:r w:rsidRPr="005B41DA">
        <w:rPr>
          <w:rFonts w:ascii="SFMono-Regular" w:eastAsia="Times New Roman" w:hAnsi="SFMono-Regular"/>
          <w:sz w:val="16"/>
          <w:szCs w:val="16"/>
          <w:lang w:eastAsia="es-ES"/>
        </w:rPr>
        <w:t>C:\Users\&lt;username&gt;\AppData\Roaming\OrcaSlicer\</w:t>
      </w:r>
      <w:r>
        <w:rPr>
          <w:rFonts w:ascii="SFMono-Regular" w:eastAsia="Times New Roman" w:hAnsi="SFMono-Regular"/>
          <w:sz w:val="16"/>
          <w:szCs w:val="16"/>
          <w:lang w:eastAsia="es-ES"/>
        </w:rPr>
        <w:t>Modelos_Texturas)</w:t>
      </w:r>
      <w:r>
        <w:t>, ya que si cambiamos el modelo de sitio dejará de aparecer en el programa y facilitará la migración de perfiles.</w:t>
      </w:r>
    </w:p>
    <w:p w14:paraId="54B3EC4E" w14:textId="01DF38EC" w:rsidR="001D218A" w:rsidRPr="001D218A" w:rsidRDefault="001D218A" w:rsidP="001D218A">
      <w:pPr>
        <w:spacing w:after="0" w:line="240" w:lineRule="auto"/>
        <w:rPr>
          <w:rFonts w:eastAsia="Times New Roman" w:cs="Calibri"/>
          <w:lang w:eastAsia="es-ES"/>
        </w:rPr>
      </w:pPr>
      <w:r w:rsidRPr="001D218A">
        <w:rPr>
          <w:rFonts w:eastAsia="Times New Roman" w:cs="Calibri"/>
          <w:noProof/>
          <w:lang w:eastAsia="es-ES"/>
        </w:rPr>
        <w:drawing>
          <wp:inline distT="0" distB="0" distL="0" distR="0" wp14:anchorId="15861A84" wp14:editId="6B975CB2">
            <wp:extent cx="5400040" cy="2907665"/>
            <wp:effectExtent l="0" t="0" r="0" b="6985"/>
            <wp:docPr id="933116060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16060" name="Imagen 1" descr="Una captura de pantalla de una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A2380" w14:textId="77777777" w:rsidR="001D218A" w:rsidRDefault="001D218A" w:rsidP="001D218A">
      <w:pPr>
        <w:pStyle w:val="NormalJP1"/>
      </w:pPr>
    </w:p>
    <w:p w14:paraId="35BE0989" w14:textId="77777777" w:rsidR="001D218A" w:rsidRDefault="001D218A">
      <w:pPr>
        <w:spacing w:after="0" w:line="240" w:lineRule="auto"/>
        <w:rPr>
          <w:rFonts w:ascii="Montserrat SemiBold" w:eastAsia="Times New Roman" w:hAnsi="Montserrat SemiBold"/>
          <w:b/>
          <w:bCs/>
          <w:color w:val="0B769F" w:themeColor="accent4" w:themeShade="BF"/>
          <w:sz w:val="36"/>
          <w:szCs w:val="36"/>
        </w:rPr>
      </w:pPr>
      <w:r>
        <w:br w:type="page"/>
      </w:r>
    </w:p>
    <w:p w14:paraId="59228BF4" w14:textId="28CC03E4" w:rsidR="004407F3" w:rsidRPr="005D1047" w:rsidRDefault="004407F3" w:rsidP="004407F3">
      <w:pPr>
        <w:pStyle w:val="Ttulo1JP1"/>
      </w:pPr>
      <w:r>
        <w:lastRenderedPageBreak/>
        <w:t>Textura</w:t>
      </w:r>
    </w:p>
    <w:p w14:paraId="03571DE3" w14:textId="5F1243EB" w:rsidR="00E80051" w:rsidRDefault="00226DF4" w:rsidP="00492474">
      <w:pPr>
        <w:pStyle w:val="NormalJP1"/>
      </w:pPr>
      <w:r>
        <w:t xml:space="preserve">En </w:t>
      </w:r>
      <w:proofErr w:type="spellStart"/>
      <w:r>
        <w:t>OrcaSlicer</w:t>
      </w:r>
      <w:proofErr w:type="spellEnd"/>
      <w:r>
        <w:t xml:space="preserve"> la textura puede ser un </w:t>
      </w:r>
      <w:r w:rsidRPr="00226DF4">
        <w:rPr>
          <w:b/>
          <w:bCs/>
        </w:rPr>
        <w:t>archivo PNG</w:t>
      </w:r>
      <w:r>
        <w:t xml:space="preserve"> o un archivo SVG. Es más sencillo trabajar con archivos PNG utilizando </w:t>
      </w:r>
      <w:proofErr w:type="spellStart"/>
      <w:r>
        <w:t>Sketchbook</w:t>
      </w:r>
      <w:proofErr w:type="spellEnd"/>
      <w:r>
        <w:t>.</w:t>
      </w:r>
    </w:p>
    <w:p w14:paraId="3DB61C14" w14:textId="62920BEA" w:rsidR="00226DF4" w:rsidRDefault="00226DF4" w:rsidP="00226DF4">
      <w:pPr>
        <w:pStyle w:val="NormalJP1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A512F6" wp14:editId="17E00499">
            <wp:simplePos x="0" y="0"/>
            <wp:positionH relativeFrom="column">
              <wp:posOffset>4076628</wp:posOffset>
            </wp:positionH>
            <wp:positionV relativeFrom="paragraph">
              <wp:posOffset>85859</wp:posOffset>
            </wp:positionV>
            <wp:extent cx="1651396" cy="2192119"/>
            <wp:effectExtent l="0" t="0" r="6350" b="0"/>
            <wp:wrapTight wrapText="bothSides">
              <wp:wrapPolygon edited="0">
                <wp:start x="0" y="0"/>
                <wp:lineTo x="0" y="21400"/>
                <wp:lineTo x="21434" y="21400"/>
                <wp:lineTo x="21434" y="0"/>
                <wp:lineTo x="0" y="0"/>
              </wp:wrapPolygon>
            </wp:wrapTight>
            <wp:docPr id="10642753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75359" name="Imagen 1" descr="Interfaz de usuario gráfica, Aplicación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396" cy="2192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Características de la imagen PNG:</w:t>
      </w:r>
    </w:p>
    <w:p w14:paraId="46CF5CFC" w14:textId="360B2DC7" w:rsidR="00226DF4" w:rsidRDefault="00226DF4" w:rsidP="00226DF4">
      <w:pPr>
        <w:pStyle w:val="NormalJP1"/>
        <w:numPr>
          <w:ilvl w:val="1"/>
          <w:numId w:val="1"/>
        </w:numPr>
      </w:pPr>
      <w:r>
        <w:t xml:space="preserve">Tiene que ser </w:t>
      </w:r>
      <w:r w:rsidRPr="00226DF4">
        <w:rPr>
          <w:b/>
          <w:bCs/>
        </w:rPr>
        <w:t>transparente</w:t>
      </w:r>
    </w:p>
    <w:p w14:paraId="71EC6814" w14:textId="76AC6D61" w:rsidR="00226DF4" w:rsidRDefault="00226DF4" w:rsidP="00226DF4">
      <w:pPr>
        <w:pStyle w:val="NormalJP1"/>
        <w:numPr>
          <w:ilvl w:val="1"/>
          <w:numId w:val="1"/>
        </w:numPr>
      </w:pPr>
      <w:r>
        <w:t xml:space="preserve">Podemos </w:t>
      </w:r>
      <w:r w:rsidRPr="00226DF4">
        <w:rPr>
          <w:b/>
          <w:bCs/>
        </w:rPr>
        <w:t xml:space="preserve">incluir </w:t>
      </w:r>
      <w:r>
        <w:t xml:space="preserve">el </w:t>
      </w:r>
      <w:r w:rsidRPr="00226DF4">
        <w:rPr>
          <w:b/>
          <w:bCs/>
        </w:rPr>
        <w:t>logo</w:t>
      </w:r>
      <w:r>
        <w:t xml:space="preserve"> de la marca de la impresora y un logo personal</w:t>
      </w:r>
    </w:p>
    <w:p w14:paraId="45E11B54" w14:textId="0FA7AEF7" w:rsidR="00226DF4" w:rsidRDefault="00226DF4" w:rsidP="00226DF4">
      <w:pPr>
        <w:pStyle w:val="NormalJP1"/>
        <w:numPr>
          <w:ilvl w:val="1"/>
          <w:numId w:val="1"/>
        </w:numPr>
      </w:pPr>
      <w:r>
        <w:t xml:space="preserve">La imagen debe tener el </w:t>
      </w:r>
      <w:r w:rsidRPr="00226DF4">
        <w:rPr>
          <w:b/>
          <w:bCs/>
        </w:rPr>
        <w:t>tamaño</w:t>
      </w:r>
      <w:r>
        <w:t xml:space="preserve"> “exacto” </w:t>
      </w:r>
      <w:r w:rsidRPr="00226DF4">
        <w:rPr>
          <w:b/>
          <w:bCs/>
        </w:rPr>
        <w:t>de la cama</w:t>
      </w:r>
      <w:r>
        <w:t xml:space="preserve"> y el logo tiene que estar en la posición en la que queramos que aparezca.</w:t>
      </w:r>
    </w:p>
    <w:p w14:paraId="228C512A" w14:textId="0F87E371" w:rsidR="00226DF4" w:rsidRDefault="00226DF4" w:rsidP="00226DF4">
      <w:pPr>
        <w:pStyle w:val="NormalJP1"/>
        <w:numPr>
          <w:ilvl w:val="1"/>
          <w:numId w:val="1"/>
        </w:numPr>
      </w:pPr>
      <w:r>
        <w:t xml:space="preserve">Si se utiliza </w:t>
      </w:r>
      <w:proofErr w:type="spellStart"/>
      <w:r>
        <w:t>Sketchbook</w:t>
      </w:r>
      <w:proofErr w:type="spellEnd"/>
      <w:r>
        <w:t xml:space="preserve"> para generar el PNG el programa de forma nativa trabaja en pulgadas y a veces la conversión a milímetros no es “exacta”</w:t>
      </w:r>
    </w:p>
    <w:p w14:paraId="67F01E61" w14:textId="78F1F703" w:rsidR="00226DF4" w:rsidRDefault="00226DF4" w:rsidP="00226DF4">
      <w:pPr>
        <w:pStyle w:val="NormalJP1"/>
        <w:numPr>
          <w:ilvl w:val="0"/>
          <w:numId w:val="1"/>
        </w:numPr>
      </w:pPr>
      <w:r>
        <w:t xml:space="preserve">Sería conveniente hacer una carpeta para los modelos y texturas dentro de la carpeta de perfiles de </w:t>
      </w:r>
      <w:proofErr w:type="spellStart"/>
      <w:r>
        <w:t>OrcaSlicer</w:t>
      </w:r>
      <w:proofErr w:type="spellEnd"/>
      <w:r>
        <w:t xml:space="preserve"> (</w:t>
      </w:r>
      <w:r w:rsidRPr="005B41DA">
        <w:rPr>
          <w:rFonts w:ascii="SFMono-Regular" w:eastAsia="Times New Roman" w:hAnsi="SFMono-Regular"/>
          <w:sz w:val="16"/>
          <w:szCs w:val="16"/>
          <w:lang w:eastAsia="es-ES"/>
        </w:rPr>
        <w:t>C:\Users\&lt;username&gt;\AppData\Roaming\OrcaSlicer\</w:t>
      </w:r>
      <w:r>
        <w:rPr>
          <w:rFonts w:ascii="SFMono-Regular" w:eastAsia="Times New Roman" w:hAnsi="SFMono-Regular"/>
          <w:sz w:val="16"/>
          <w:szCs w:val="16"/>
          <w:lang w:eastAsia="es-ES"/>
        </w:rPr>
        <w:t>Modelos_Texturas)</w:t>
      </w:r>
      <w:r>
        <w:t>, ya que si cambiamos el modelo de sitio dejará de aparecer en el programa y facilitará la migración de perfiles.</w:t>
      </w:r>
    </w:p>
    <w:p w14:paraId="7CE7F527" w14:textId="3282A290" w:rsidR="00226DF4" w:rsidRDefault="00226DF4" w:rsidP="00226DF4">
      <w:pPr>
        <w:pStyle w:val="NormalJP1"/>
      </w:pPr>
    </w:p>
    <w:p w14:paraId="36E1326D" w14:textId="0EC2A645" w:rsidR="00226DF4" w:rsidRPr="00226DF4" w:rsidRDefault="00226DF4" w:rsidP="00226DF4">
      <w:pPr>
        <w:pStyle w:val="Ttulo4JP1"/>
      </w:pPr>
      <w:r w:rsidRPr="00226DF4">
        <w:drawing>
          <wp:inline distT="0" distB="0" distL="0" distR="0" wp14:anchorId="33E0170E" wp14:editId="41C2E3A0">
            <wp:extent cx="5400040" cy="2907665"/>
            <wp:effectExtent l="0" t="0" r="0" b="6985"/>
            <wp:docPr id="993539729" name="Imagen 3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39729" name="Imagen 3" descr="Una captura de pantalla de una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251BA" w14:textId="77777777" w:rsidR="00E80051" w:rsidRPr="00AA3384" w:rsidRDefault="00E80051" w:rsidP="00FD3ED9">
      <w:pPr>
        <w:pStyle w:val="Ttulo4JP1"/>
      </w:pPr>
    </w:p>
    <w:p w14:paraId="7FA61240" w14:textId="77777777" w:rsidR="00E80051" w:rsidRPr="00845097" w:rsidRDefault="00E80051" w:rsidP="00F245F2">
      <w:pPr>
        <w:pStyle w:val="SubtituloJP1"/>
      </w:pPr>
    </w:p>
    <w:sectPr w:rsidR="00E80051" w:rsidRPr="00845097"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BC1B6" w14:textId="77777777" w:rsidR="00353813" w:rsidRDefault="00353813" w:rsidP="00226DF4">
      <w:pPr>
        <w:spacing w:after="0" w:line="240" w:lineRule="auto"/>
      </w:pPr>
      <w:r>
        <w:separator/>
      </w:r>
    </w:p>
  </w:endnote>
  <w:endnote w:type="continuationSeparator" w:id="0">
    <w:p w14:paraId="56E8970F" w14:textId="77777777" w:rsidR="00353813" w:rsidRDefault="00353813" w:rsidP="00226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007" w:usb1="00001801" w:usb2="00000000" w:usb3="00000000" w:csb0="00000193" w:csb1="00000000"/>
  </w:font>
  <w:font w:name="Alegreya Sans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Medium">
    <w:panose1 w:val="000006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Black">
    <w:panose1 w:val="00000A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ontserrat SemiBold">
    <w:panose1 w:val="000007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IBM Plex Serif Medium">
    <w:charset w:val="00"/>
    <w:family w:val="roman"/>
    <w:pitch w:val="variable"/>
    <w:sig w:usb0="A000026F" w:usb1="5000203B" w:usb2="00000000" w:usb3="00000000" w:csb0="00000197" w:csb1="00000000"/>
  </w:font>
  <w:font w:name="IBM Plex Serif SemiBold">
    <w:charset w:val="00"/>
    <w:family w:val="roman"/>
    <w:pitch w:val="variable"/>
    <w:sig w:usb0="A000026F" w:usb1="5000203B" w:usb2="00000000" w:usb3="00000000" w:csb0="00000197" w:csb1="00000000"/>
  </w:font>
  <w:font w:name="SFMono-Regula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61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B6CC3E6" w14:textId="4202B24E" w:rsidR="00226DF4" w:rsidRDefault="00226DF4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C93E406" w14:textId="76603A1B" w:rsidR="00226DF4" w:rsidRDefault="00226D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1B44A" w14:textId="77777777" w:rsidR="00353813" w:rsidRDefault="00353813" w:rsidP="00226DF4">
      <w:pPr>
        <w:spacing w:after="0" w:line="240" w:lineRule="auto"/>
      </w:pPr>
      <w:r>
        <w:separator/>
      </w:r>
    </w:p>
  </w:footnote>
  <w:footnote w:type="continuationSeparator" w:id="0">
    <w:p w14:paraId="531D7280" w14:textId="77777777" w:rsidR="00353813" w:rsidRDefault="00353813" w:rsidP="00226D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D7BCF"/>
    <w:multiLevelType w:val="hybridMultilevel"/>
    <w:tmpl w:val="2996CDCE"/>
    <w:lvl w:ilvl="0" w:tplc="EC647DF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854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F3"/>
    <w:rsid w:val="00087908"/>
    <w:rsid w:val="000F1609"/>
    <w:rsid w:val="00180DF8"/>
    <w:rsid w:val="001B13B2"/>
    <w:rsid w:val="001D218A"/>
    <w:rsid w:val="001F1F84"/>
    <w:rsid w:val="00226DF4"/>
    <w:rsid w:val="002424CD"/>
    <w:rsid w:val="00282D4F"/>
    <w:rsid w:val="002A3D7F"/>
    <w:rsid w:val="002B2783"/>
    <w:rsid w:val="00353813"/>
    <w:rsid w:val="004225CB"/>
    <w:rsid w:val="004407F3"/>
    <w:rsid w:val="00472C13"/>
    <w:rsid w:val="00492474"/>
    <w:rsid w:val="00495EEF"/>
    <w:rsid w:val="004C0A89"/>
    <w:rsid w:val="00504F29"/>
    <w:rsid w:val="00551A48"/>
    <w:rsid w:val="005553F7"/>
    <w:rsid w:val="00573C05"/>
    <w:rsid w:val="005B68C6"/>
    <w:rsid w:val="005C7198"/>
    <w:rsid w:val="005D1047"/>
    <w:rsid w:val="005F31D4"/>
    <w:rsid w:val="0062116F"/>
    <w:rsid w:val="0062722C"/>
    <w:rsid w:val="00645B77"/>
    <w:rsid w:val="006A1270"/>
    <w:rsid w:val="00731E3B"/>
    <w:rsid w:val="0073430A"/>
    <w:rsid w:val="00792B4E"/>
    <w:rsid w:val="007D29BB"/>
    <w:rsid w:val="00822283"/>
    <w:rsid w:val="0083347D"/>
    <w:rsid w:val="00845097"/>
    <w:rsid w:val="00891375"/>
    <w:rsid w:val="008A493B"/>
    <w:rsid w:val="009173DA"/>
    <w:rsid w:val="00967470"/>
    <w:rsid w:val="0098044C"/>
    <w:rsid w:val="00995013"/>
    <w:rsid w:val="009C129D"/>
    <w:rsid w:val="00A241A7"/>
    <w:rsid w:val="00A50440"/>
    <w:rsid w:val="00AA3384"/>
    <w:rsid w:val="00AC0F32"/>
    <w:rsid w:val="00AE6D4A"/>
    <w:rsid w:val="00B15776"/>
    <w:rsid w:val="00B71937"/>
    <w:rsid w:val="00B8095E"/>
    <w:rsid w:val="00BB172A"/>
    <w:rsid w:val="00BD7E1B"/>
    <w:rsid w:val="00BE0BB8"/>
    <w:rsid w:val="00C14C43"/>
    <w:rsid w:val="00C32004"/>
    <w:rsid w:val="00C35F53"/>
    <w:rsid w:val="00D04B2F"/>
    <w:rsid w:val="00D221B3"/>
    <w:rsid w:val="00DF53FC"/>
    <w:rsid w:val="00E6497E"/>
    <w:rsid w:val="00E80051"/>
    <w:rsid w:val="00EF7CC5"/>
    <w:rsid w:val="00F1149B"/>
    <w:rsid w:val="00F13EA8"/>
    <w:rsid w:val="00F245F2"/>
    <w:rsid w:val="00F27067"/>
    <w:rsid w:val="00F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2050E"/>
  <w15:chartTrackingRefBased/>
  <w15:docId w15:val="{3040B8F1-0127-43C0-8079-D4665638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F53FC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rsid w:val="00C14C43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C14C43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C43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C43"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F549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Normal"/>
    <w:link w:val="CodigoCar"/>
    <w:qFormat/>
    <w:rsid w:val="00492474"/>
    <w:rPr>
      <w:rFonts w:ascii="Source Code Pro" w:hAnsi="Source Code Pro"/>
      <w:color w:val="595959"/>
      <w:sz w:val="18"/>
    </w:rPr>
  </w:style>
  <w:style w:type="character" w:customStyle="1" w:styleId="CodigoCar">
    <w:name w:val="Codigo Car"/>
    <w:link w:val="Codigo"/>
    <w:rsid w:val="00492474"/>
    <w:rPr>
      <w:rFonts w:ascii="Source Code Pro" w:hAnsi="Source Code Pro"/>
      <w:color w:val="595959"/>
      <w:sz w:val="18"/>
    </w:rPr>
  </w:style>
  <w:style w:type="paragraph" w:customStyle="1" w:styleId="NormalJP1">
    <w:name w:val="Normal JP1"/>
    <w:basedOn w:val="Normal"/>
    <w:link w:val="NormalJP1Car"/>
    <w:qFormat/>
    <w:rsid w:val="00492474"/>
    <w:rPr>
      <w:rFonts w:ascii="Alegreya Sans" w:hAnsi="Alegreya Sans"/>
    </w:rPr>
  </w:style>
  <w:style w:type="character" w:customStyle="1" w:styleId="NormalJP1Car">
    <w:name w:val="Normal JP1 Car"/>
    <w:link w:val="NormalJP1"/>
    <w:rsid w:val="00492474"/>
    <w:rPr>
      <w:rFonts w:ascii="Alegreya Sans" w:hAnsi="Alegreya Sans"/>
    </w:rPr>
  </w:style>
  <w:style w:type="paragraph" w:customStyle="1" w:styleId="SinespaciadoJP1">
    <w:name w:val="Sin espaciado JP1"/>
    <w:basedOn w:val="Sinespaciado"/>
    <w:link w:val="SinespaciadoJP1Car"/>
    <w:qFormat/>
    <w:rsid w:val="00C14C43"/>
    <w:rPr>
      <w:rFonts w:ascii="Alegreya Sans" w:hAnsi="Alegreya Sans"/>
    </w:rPr>
  </w:style>
  <w:style w:type="character" w:customStyle="1" w:styleId="SinespaciadoJP1Car">
    <w:name w:val="Sin espaciado JP1 Car"/>
    <w:link w:val="SinespaciadoJP1"/>
    <w:rsid w:val="00C14C43"/>
    <w:rPr>
      <w:rFonts w:ascii="Alegreya Sans" w:hAnsi="Alegreya Sans"/>
    </w:rPr>
  </w:style>
  <w:style w:type="paragraph" w:styleId="Sinespaciado">
    <w:name w:val="No Spacing"/>
    <w:uiPriority w:val="1"/>
    <w:rsid w:val="00C14C43"/>
    <w:rPr>
      <w:sz w:val="22"/>
      <w:szCs w:val="22"/>
      <w:lang w:eastAsia="en-US"/>
    </w:rPr>
  </w:style>
  <w:style w:type="paragraph" w:customStyle="1" w:styleId="SubtituloJP1">
    <w:name w:val="Subtitulo JP1"/>
    <w:basedOn w:val="Subttulo"/>
    <w:link w:val="SubtituloJP1Car"/>
    <w:qFormat/>
    <w:rsid w:val="00F245F2"/>
    <w:pPr>
      <w:jc w:val="right"/>
    </w:pPr>
    <w:rPr>
      <w:rFonts w:ascii="Alegreya Sans Medium" w:hAnsi="Alegreya Sans Medium"/>
      <w:color w:val="20C6B6"/>
      <w:sz w:val="32"/>
      <w:szCs w:val="32"/>
    </w:rPr>
  </w:style>
  <w:style w:type="character" w:customStyle="1" w:styleId="SubtituloJP1Car">
    <w:name w:val="Subtitulo JP1 Car"/>
    <w:link w:val="SubtituloJP1"/>
    <w:rsid w:val="00F245F2"/>
    <w:rPr>
      <w:rFonts w:ascii="Alegreya Sans Medium" w:eastAsia="Times New Roman" w:hAnsi="Alegreya Sans Medium"/>
      <w:color w:val="20C6B6"/>
      <w:spacing w:val="15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rsid w:val="00C14C43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tuloCar">
    <w:name w:val="Subtítulo Car"/>
    <w:link w:val="Subttulo"/>
    <w:uiPriority w:val="11"/>
    <w:rsid w:val="00C14C43"/>
    <w:rPr>
      <w:rFonts w:eastAsia="Times New Roman"/>
      <w:color w:val="5A5A5A"/>
      <w:spacing w:val="15"/>
    </w:rPr>
  </w:style>
  <w:style w:type="paragraph" w:customStyle="1" w:styleId="TextoennegritaJP1">
    <w:name w:val="Texto en negrita JP 1"/>
    <w:basedOn w:val="Normal"/>
    <w:link w:val="TextoennegritaJP1Car"/>
    <w:qFormat/>
    <w:rsid w:val="00C14C43"/>
    <w:rPr>
      <w:rFonts w:ascii="Alegreya Sans Black" w:hAnsi="Alegreya Sans Black"/>
    </w:rPr>
  </w:style>
  <w:style w:type="character" w:customStyle="1" w:styleId="TextoennegritaJP1Car">
    <w:name w:val="Texto en negrita JP 1 Car"/>
    <w:link w:val="TextoennegritaJP1"/>
    <w:rsid w:val="00C14C43"/>
    <w:rPr>
      <w:rFonts w:ascii="Alegreya Sans Black" w:hAnsi="Alegreya Sans Black"/>
    </w:rPr>
  </w:style>
  <w:style w:type="paragraph" w:customStyle="1" w:styleId="Ttulo1JP1">
    <w:name w:val="Título 1 JP1"/>
    <w:basedOn w:val="Ttulo1"/>
    <w:link w:val="Ttulo1JP1Car"/>
    <w:qFormat/>
    <w:rsid w:val="007D29BB"/>
    <w:rPr>
      <w:rFonts w:ascii="Montserrat SemiBold" w:hAnsi="Montserrat SemiBold"/>
      <w:b/>
      <w:bCs/>
      <w:color w:val="0B769F" w:themeColor="accent4" w:themeShade="BF"/>
      <w:sz w:val="36"/>
      <w:szCs w:val="36"/>
    </w:rPr>
  </w:style>
  <w:style w:type="character" w:customStyle="1" w:styleId="Ttulo1JP1Car">
    <w:name w:val="Título 1 JP1 Car"/>
    <w:link w:val="Ttulo1JP1"/>
    <w:rsid w:val="007D29BB"/>
    <w:rPr>
      <w:rFonts w:ascii="Montserrat SemiBold" w:eastAsia="Times New Roman" w:hAnsi="Montserrat SemiBold"/>
      <w:b/>
      <w:bCs/>
      <w:color w:val="0B769F" w:themeColor="accent4" w:themeShade="BF"/>
      <w:sz w:val="36"/>
      <w:szCs w:val="36"/>
      <w:lang w:eastAsia="en-US"/>
    </w:rPr>
  </w:style>
  <w:style w:type="character" w:customStyle="1" w:styleId="Ttulo1Car">
    <w:name w:val="Título 1 Car"/>
    <w:link w:val="Ttulo1"/>
    <w:uiPriority w:val="9"/>
    <w:rsid w:val="00C14C43"/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Ttulo2JP1">
    <w:name w:val="Título 2 JP1"/>
    <w:basedOn w:val="Ttulo2"/>
    <w:link w:val="Ttulo2JP1Car"/>
    <w:qFormat/>
    <w:rsid w:val="007D29BB"/>
    <w:rPr>
      <w:rFonts w:ascii="IBM Plex Serif Medium" w:hAnsi="IBM Plex Serif Medium"/>
      <w:b/>
      <w:i/>
      <w:iCs/>
      <w:color w:val="4C94D8" w:themeColor="text2" w:themeTint="80"/>
      <w:sz w:val="32"/>
      <w:szCs w:val="32"/>
    </w:rPr>
  </w:style>
  <w:style w:type="character" w:customStyle="1" w:styleId="Ttulo2JP1Car">
    <w:name w:val="Título 2 JP1 Car"/>
    <w:link w:val="Ttulo2JP1"/>
    <w:rsid w:val="007D29BB"/>
    <w:rPr>
      <w:rFonts w:ascii="IBM Plex Serif Medium" w:eastAsia="Times New Roman" w:hAnsi="IBM Plex Serif Medium"/>
      <w:b/>
      <w:i/>
      <w:iCs/>
      <w:color w:val="4C94D8" w:themeColor="text2" w:themeTint="80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semiHidden/>
    <w:rsid w:val="00C14C43"/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Ttulo3JP1">
    <w:name w:val="Título 3 JP1"/>
    <w:basedOn w:val="Ttulo3"/>
    <w:link w:val="Ttulo3JP1Car"/>
    <w:qFormat/>
    <w:rsid w:val="007D29BB"/>
    <w:rPr>
      <w:rFonts w:ascii="Montserrat SemiBold" w:hAnsi="Montserrat SemiBold"/>
      <w:color w:val="45B0E1" w:themeColor="accent1" w:themeTint="99"/>
      <w:sz w:val="28"/>
      <w:szCs w:val="28"/>
    </w:rPr>
  </w:style>
  <w:style w:type="character" w:customStyle="1" w:styleId="Ttulo3JP1Car">
    <w:name w:val="Título 3 JP1 Car"/>
    <w:link w:val="Ttulo3JP1"/>
    <w:rsid w:val="007D29BB"/>
    <w:rPr>
      <w:rFonts w:ascii="Montserrat SemiBold" w:eastAsia="Times New Roman" w:hAnsi="Montserrat SemiBold"/>
      <w:color w:val="45B0E1" w:themeColor="accent1" w:themeTint="99"/>
      <w:sz w:val="28"/>
      <w:szCs w:val="28"/>
      <w:lang w:eastAsia="en-US"/>
    </w:rPr>
  </w:style>
  <w:style w:type="character" w:customStyle="1" w:styleId="Ttulo3Car">
    <w:name w:val="Título 3 Car"/>
    <w:link w:val="Ttulo3"/>
    <w:uiPriority w:val="9"/>
    <w:semiHidden/>
    <w:rsid w:val="00C14C43"/>
    <w:rPr>
      <w:rFonts w:ascii="Calibri Light" w:eastAsia="Times New Roman" w:hAnsi="Calibri Light" w:cs="Times New Roman"/>
      <w:color w:val="1F3763"/>
      <w:sz w:val="24"/>
      <w:szCs w:val="24"/>
    </w:rPr>
  </w:style>
  <w:style w:type="paragraph" w:customStyle="1" w:styleId="Ttulo4JP1">
    <w:name w:val="Título 4 JP1"/>
    <w:basedOn w:val="Ttulo4"/>
    <w:link w:val="Ttulo4JP1Car"/>
    <w:qFormat/>
    <w:rsid w:val="007D29BB"/>
    <w:rPr>
      <w:rFonts w:ascii="IBM Plex Serif SemiBold" w:hAnsi="IBM Plex Serif SemiBold"/>
      <w:i w:val="0"/>
      <w:iCs w:val="0"/>
      <w:color w:val="83CAEB" w:themeColor="accent1" w:themeTint="66"/>
    </w:rPr>
  </w:style>
  <w:style w:type="character" w:customStyle="1" w:styleId="Ttulo4JP1Car">
    <w:name w:val="Título 4 JP1 Car"/>
    <w:link w:val="Ttulo4JP1"/>
    <w:rsid w:val="007D29BB"/>
    <w:rPr>
      <w:rFonts w:ascii="IBM Plex Serif SemiBold" w:eastAsia="Times New Roman" w:hAnsi="IBM Plex Serif SemiBold"/>
      <w:color w:val="83CAEB" w:themeColor="accent1" w:themeTint="66"/>
      <w:sz w:val="22"/>
      <w:szCs w:val="22"/>
      <w:lang w:eastAsia="en-US"/>
    </w:rPr>
  </w:style>
  <w:style w:type="character" w:customStyle="1" w:styleId="Ttulo4Car">
    <w:name w:val="Título 4 Car"/>
    <w:link w:val="Ttulo4"/>
    <w:uiPriority w:val="9"/>
    <w:semiHidden/>
    <w:rsid w:val="00C14C43"/>
    <w:rPr>
      <w:rFonts w:ascii="Calibri Light" w:eastAsia="Times New Roman" w:hAnsi="Calibri Light" w:cs="Times New Roman"/>
      <w:i/>
      <w:iCs/>
      <w:color w:val="2F5496"/>
    </w:rPr>
  </w:style>
  <w:style w:type="paragraph" w:customStyle="1" w:styleId="TtuloJP1">
    <w:name w:val="Título JP1"/>
    <w:basedOn w:val="Ttulo"/>
    <w:link w:val="TtuloJP1Car"/>
    <w:autoRedefine/>
    <w:qFormat/>
    <w:rsid w:val="007D29BB"/>
    <w:rPr>
      <w:rFonts w:ascii="IBM Plex Serif SemiBold" w:hAnsi="IBM Plex Serif SemiBold"/>
      <w:color w:val="0070C0"/>
      <w:sz w:val="48"/>
      <w:szCs w:val="48"/>
    </w:rPr>
  </w:style>
  <w:style w:type="character" w:customStyle="1" w:styleId="TtuloJP1Car">
    <w:name w:val="Título JP1 Car"/>
    <w:link w:val="TtuloJP1"/>
    <w:rsid w:val="007D29BB"/>
    <w:rPr>
      <w:rFonts w:ascii="IBM Plex Serif SemiBold" w:eastAsia="Times New Roman" w:hAnsi="IBM Plex Serif SemiBold"/>
      <w:color w:val="0070C0"/>
      <w:spacing w:val="-10"/>
      <w:kern w:val="28"/>
      <w:sz w:val="48"/>
      <w:szCs w:val="48"/>
      <w:lang w:eastAsia="en-US"/>
    </w:rPr>
  </w:style>
  <w:style w:type="paragraph" w:styleId="Ttulo">
    <w:name w:val="Title"/>
    <w:basedOn w:val="Normal"/>
    <w:next w:val="Normal"/>
    <w:link w:val="TtuloCar"/>
    <w:uiPriority w:val="10"/>
    <w:rsid w:val="00C14C4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C14C4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Ejercicio">
    <w:name w:val="Ejercicio"/>
    <w:basedOn w:val="Codigo"/>
    <w:link w:val="EjercicioCar"/>
    <w:qFormat/>
    <w:rsid w:val="00D04B2F"/>
    <w:rPr>
      <w:i/>
      <w:color w:val="262626" w:themeColor="text1" w:themeTint="D9"/>
    </w:rPr>
  </w:style>
  <w:style w:type="character" w:customStyle="1" w:styleId="EjercicioCar">
    <w:name w:val="Ejercicio Car"/>
    <w:basedOn w:val="CodigoCar"/>
    <w:link w:val="Ejercicio"/>
    <w:rsid w:val="00D04B2F"/>
    <w:rPr>
      <w:rFonts w:ascii="Source Code Pro" w:hAnsi="Source Code Pro"/>
      <w:i/>
      <w:color w:val="262626" w:themeColor="text1" w:themeTint="D9"/>
      <w:sz w:val="18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226D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6DF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226D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6DF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p\AppData\Roaming\Microsoft\Templates\normal_JP_BLU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79C314F0FE884EB620CE3DE12D5E0D" ma:contentTypeVersion="40" ma:contentTypeDescription="Crear nuevo documento." ma:contentTypeScope="" ma:versionID="ee12ac09659977472055b513009e5796">
  <xsd:schema xmlns:xsd="http://www.w3.org/2001/XMLSchema" xmlns:xs="http://www.w3.org/2001/XMLSchema" xmlns:p="http://schemas.microsoft.com/office/2006/metadata/properties" xmlns:ns3="daef6206-7a25-4cdc-b855-f4851ce6aa1a" xmlns:ns4="614ccf1c-fdd3-42cf-85c0-4b0144495e15" targetNamespace="http://schemas.microsoft.com/office/2006/metadata/properties" ma:root="true" ma:fieldsID="d0c9dedb99d92ffe2ea8fa4fa925ebf4" ns3:_="" ns4:_="">
    <xsd:import namespace="daef6206-7a25-4cdc-b855-f4851ce6aa1a"/>
    <xsd:import namespace="614ccf1c-fdd3-42cf-85c0-4b0144495e1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Leaders" minOccurs="0"/>
                <xsd:element ref="ns4:Members" minOccurs="0"/>
                <xsd:element ref="ns4:Member_Groups" minOccurs="0"/>
                <xsd:element ref="ns4:Distribution_Groups" minOccurs="0"/>
                <xsd:element ref="ns4:LMS_Mappings" minOccurs="0"/>
                <xsd:element ref="ns4:Invited_Leaders" minOccurs="0"/>
                <xsd:element ref="ns4:Invited_Members" minOccurs="0"/>
                <xsd:element ref="ns4:Has_Leaders_Only_SectionGroup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f6206-7a25-4cdc-b855-f4851ce6aa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ccf1c-fdd3-42cf-85c0-4b0144495e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2" nillable="true" ma:displayName="Is Collaboration Space Locked" ma:internalName="Is_Collaboration_Space_Locked">
      <xsd:simpleType>
        <xsd:restriction base="dms:Boolean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1" nillable="true" ma:displayName="Has Leaders Only SectionGroup" ma:internalName="Has_Leaders_Only_SectionGroup">
      <xsd:simpleType>
        <xsd:restriction base="dms:Boolean"/>
      </xsd:simpleType>
    </xsd:element>
    <xsd:element name="MediaServiceGenerationTime" ma:index="4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44" nillable="true" ma:displayName="Location" ma:internalName="MediaServiceLocation" ma:readOnly="true">
      <xsd:simpleType>
        <xsd:restriction base="dms:Text"/>
      </xsd:simpleType>
    </xsd:element>
    <xsd:element name="MediaLengthInSeconds" ma:index="4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4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49E6B6-E1D8-4FE9-A7DE-EEF73F1FD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f6206-7a25-4cdc-b855-f4851ce6aa1a"/>
    <ds:schemaRef ds:uri="614ccf1c-fdd3-42cf-85c0-4b0144495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59C83D-F10A-4440-A2FC-19FEE99715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normal_JP_BLUE.dotx</Template>
  <TotalTime>17</TotalTime>
  <Pages>2</Pages>
  <Words>268</Words>
  <Characters>1541</Characters>
  <Application>Microsoft Office Word</Application>
  <DocSecurity>0</DocSecurity>
  <Lines>42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Carlos III de Madrid</Company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Pedro Perianes</dc:creator>
  <cp:keywords/>
  <dc:description/>
  <cp:lastModifiedBy>Juan Pedro  Perianes Rodríguez</cp:lastModifiedBy>
  <cp:revision>2</cp:revision>
  <dcterms:created xsi:type="dcterms:W3CDTF">2026-02-10T18:54:00Z</dcterms:created>
  <dcterms:modified xsi:type="dcterms:W3CDTF">2026-02-10T19:13:00Z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0x010100FB79C314F0FE884EB620CE3DE12D5E0D</vt:lpwstr>
  </property>
  <property fmtid="{D5CDD505-2E9C-101B-9397-08002B2CF9AE}" pid="3" name="Invited_Teachers">
    <vt:lpwstr/>
  </property>
  <property fmtid="{D5CDD505-2E9C-101B-9397-08002B2CF9AE}" pid="4" name="IsNotebookLocked">
    <vt:lpwstr/>
  </property>
  <property fmtid="{D5CDD505-2E9C-101B-9397-08002B2CF9AE}" pid="5" name="DefaultSectionNames">
    <vt:lpwstr/>
  </property>
  <property fmtid="{D5CDD505-2E9C-101B-9397-08002B2CF9AE}" pid="6" name="Invited_Members">
    <vt:lpwstr/>
  </property>
  <property fmtid="{D5CDD505-2E9C-101B-9397-08002B2CF9AE}" pid="7" name="Templates">
    <vt:lpwstr/>
  </property>
  <property fmtid="{D5CDD505-2E9C-101B-9397-08002B2CF9AE}" pid="8" name="FolderType">
    <vt:lpwstr/>
  </property>
  <property fmtid="{D5CDD505-2E9C-101B-9397-08002B2CF9AE}" pid="9" name="Math_Settings">
    <vt:lpwstr/>
  </property>
  <property fmtid="{D5CDD505-2E9C-101B-9397-08002B2CF9AE}" pid="10" name="Owner">
    <vt:lpwstr/>
  </property>
  <property fmtid="{D5CDD505-2E9C-101B-9397-08002B2CF9AE}" pid="11" name="Students">
    <vt:lpwstr/>
  </property>
  <property fmtid="{D5CDD505-2E9C-101B-9397-08002B2CF9AE}" pid="12" name="Student_Groups">
    <vt:lpwstr/>
  </property>
  <property fmtid="{D5CDD505-2E9C-101B-9397-08002B2CF9AE}" pid="13" name="AppVersion">
    <vt:lpwstr/>
  </property>
  <property fmtid="{D5CDD505-2E9C-101B-9397-08002B2CF9AE}" pid="14" name="LMS_Mappings">
    <vt:lpwstr/>
  </property>
  <property fmtid="{D5CDD505-2E9C-101B-9397-08002B2CF9AE}" pid="15" name="Has_Teacher_Only_SectionGroup">
    <vt:lpwstr/>
  </property>
  <property fmtid="{D5CDD505-2E9C-101B-9397-08002B2CF9AE}" pid="16" name="NotebookType">
    <vt:lpwstr/>
  </property>
  <property fmtid="{D5CDD505-2E9C-101B-9397-08002B2CF9AE}" pid="17" name="Distribution_Groups">
    <vt:lpwstr/>
  </property>
  <property fmtid="{D5CDD505-2E9C-101B-9397-08002B2CF9AE}" pid="18" name="Invited_Leaders">
    <vt:lpwstr/>
  </property>
  <property fmtid="{D5CDD505-2E9C-101B-9397-08002B2CF9AE}" pid="19" name="Members">
    <vt:lpwstr/>
  </property>
  <property fmtid="{D5CDD505-2E9C-101B-9397-08002B2CF9AE}" pid="20" name="Member_Groups">
    <vt:lpwstr/>
  </property>
  <property fmtid="{D5CDD505-2E9C-101B-9397-08002B2CF9AE}" pid="21" name="Has_Leaders_Only_SectionGroup">
    <vt:lpwstr/>
  </property>
  <property fmtid="{D5CDD505-2E9C-101B-9397-08002B2CF9AE}" pid="22" name="Teachers">
    <vt:lpwstr/>
  </property>
  <property fmtid="{D5CDD505-2E9C-101B-9397-08002B2CF9AE}" pid="23" name="TeamsChannelId">
    <vt:lpwstr/>
  </property>
  <property fmtid="{D5CDD505-2E9C-101B-9397-08002B2CF9AE}" pid="24" name="Invited_Students">
    <vt:lpwstr/>
  </property>
  <property fmtid="{D5CDD505-2E9C-101B-9397-08002B2CF9AE}" pid="25" name="Is_Collaboration_Space_Locked">
    <vt:lpwstr/>
  </property>
  <property fmtid="{D5CDD505-2E9C-101B-9397-08002B2CF9AE}" pid="26" name="Self_Registration_Enabled">
    <vt:lpwstr/>
  </property>
  <property fmtid="{D5CDD505-2E9C-101B-9397-08002B2CF9AE}" pid="27" name="CultureName">
    <vt:lpwstr/>
  </property>
  <property fmtid="{D5CDD505-2E9C-101B-9397-08002B2CF9AE}" pid="28" name="Leaders">
    <vt:lpwstr/>
  </property>
</Properties>
</file>