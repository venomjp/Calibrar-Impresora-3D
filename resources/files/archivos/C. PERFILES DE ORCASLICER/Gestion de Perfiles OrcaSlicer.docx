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7CD2" w14:textId="233ADE3E" w:rsidR="00D04B2F" w:rsidRDefault="00E81809" w:rsidP="009234FB">
      <w:pPr>
        <w:pStyle w:val="TtuloJP1"/>
      </w:pPr>
      <w:r>
        <w:t xml:space="preserve">GESTIÓN DE </w:t>
      </w:r>
      <w:r w:rsidR="009234FB">
        <w:t>PERFILES ORCASLICER</w:t>
      </w:r>
    </w:p>
    <w:p w14:paraId="3AA089A4" w14:textId="7ACA3B09" w:rsidR="009234FB" w:rsidRDefault="009234FB" w:rsidP="009234FB">
      <w:pPr>
        <w:pStyle w:val="Ttulo1JP1"/>
      </w:pPr>
      <w:r>
        <w:t>Tipos de perfiles</w:t>
      </w:r>
    </w:p>
    <w:p w14:paraId="15DA7F20" w14:textId="303069C4" w:rsidR="009234FB" w:rsidRDefault="009234FB" w:rsidP="009234FB">
      <w:pPr>
        <w:pStyle w:val="NormalJP1"/>
      </w:pPr>
      <w:proofErr w:type="spellStart"/>
      <w:r>
        <w:t>OrcaSlicer</w:t>
      </w:r>
      <w:proofErr w:type="spellEnd"/>
      <w:r>
        <w:t xml:space="preserve"> emplea un sistema estructurado de perfiles</w:t>
      </w:r>
      <w:r w:rsidR="00C95629">
        <w:t xml:space="preserve"> en 3 capas</w:t>
      </w:r>
      <w:r>
        <w:t xml:space="preserve">, cada </w:t>
      </w:r>
      <w:r w:rsidR="00C95629">
        <w:t xml:space="preserve">capa contribuye con parte de los ajustes y la combinación de los tres conforma la configuración final para </w:t>
      </w:r>
      <w:r>
        <w:t>definir cómo se traduce un modelo 3D a G-</w:t>
      </w:r>
      <w:proofErr w:type="spellStart"/>
      <w:r>
        <w:t>code</w:t>
      </w:r>
      <w:proofErr w:type="spellEnd"/>
      <w:r>
        <w:t>.</w:t>
      </w:r>
    </w:p>
    <w:p w14:paraId="209778FC" w14:textId="27F84274" w:rsidR="009234FB" w:rsidRDefault="009234FB" w:rsidP="00FE5F2B">
      <w:pPr>
        <w:pStyle w:val="NormalJP1"/>
        <w:spacing w:after="0"/>
      </w:pPr>
      <w:r>
        <w:t xml:space="preserve">Clasifica sus configuraciones en </w:t>
      </w:r>
      <w:r w:rsidR="00C95629">
        <w:t>3</w:t>
      </w:r>
      <w:r>
        <w:t xml:space="preserve"> perfiles que se almacenan en archivos JSON:</w:t>
      </w:r>
    </w:p>
    <w:p w14:paraId="3882B904" w14:textId="759B0B64" w:rsidR="009234FB" w:rsidRDefault="00C95629" w:rsidP="00FE5F2B">
      <w:pPr>
        <w:pStyle w:val="NormalJP1"/>
        <w:numPr>
          <w:ilvl w:val="0"/>
          <w:numId w:val="1"/>
        </w:numPr>
        <w:spacing w:after="0"/>
      </w:pPr>
      <w:r w:rsidRPr="00FE5F2B">
        <w:rPr>
          <w:rStyle w:val="Ttulo4JP1Car"/>
          <w:rFonts w:eastAsia="Calibri"/>
        </w:rPr>
        <w:t>Perfil de IMPRESORA</w:t>
      </w:r>
      <w:r>
        <w:t>: Es el perfil base y representa el hardware físico, se suele basar en una impresora de serie de un fabricante o un perfil personalizado “</w:t>
      </w:r>
      <w:proofErr w:type="spellStart"/>
      <w:r>
        <w:t>custom</w:t>
      </w:r>
      <w:proofErr w:type="spellEnd"/>
      <w:r>
        <w:t>”</w:t>
      </w:r>
      <w:r w:rsidR="00BF5B98">
        <w:t xml:space="preserve"> para un diámetro de boquilla concreto.</w:t>
      </w:r>
      <w:r>
        <w:t xml:space="preserve"> </w:t>
      </w:r>
      <w:r w:rsidRPr="00BF5B98">
        <w:rPr>
          <w:i/>
          <w:iCs/>
        </w:rPr>
        <w:t>Define qué puede hacer tu máquina y cuáles son sus límites físicos</w:t>
      </w:r>
      <w:r>
        <w:t>.</w:t>
      </w:r>
    </w:p>
    <w:p w14:paraId="6E8C3BC5" w14:textId="799971DE" w:rsidR="00C95629" w:rsidRDefault="00C95629" w:rsidP="00FE5F2B">
      <w:pPr>
        <w:pStyle w:val="NormalJP1"/>
        <w:numPr>
          <w:ilvl w:val="1"/>
          <w:numId w:val="1"/>
        </w:numPr>
        <w:spacing w:after="0"/>
      </w:pPr>
      <w:r>
        <w:t>Volumen de impresión</w:t>
      </w:r>
      <w:r w:rsidR="00FE5F2B">
        <w:t xml:space="preserve"> – podemos incluir un diseño del modelo de impresora (STL) y una textura (PNG).</w:t>
      </w:r>
    </w:p>
    <w:p w14:paraId="19837C76" w14:textId="6283C503" w:rsidR="00C95629" w:rsidRDefault="00C95629" w:rsidP="00FE5F2B">
      <w:pPr>
        <w:pStyle w:val="NormalJP1"/>
        <w:numPr>
          <w:ilvl w:val="1"/>
          <w:numId w:val="1"/>
        </w:numPr>
        <w:spacing w:after="0"/>
      </w:pPr>
      <w:r>
        <w:t>Tipo de extrusor / número de extrusores</w:t>
      </w:r>
    </w:p>
    <w:p w14:paraId="060B5B70" w14:textId="41E62894" w:rsidR="00C95629" w:rsidRDefault="00C95629" w:rsidP="00FE5F2B">
      <w:pPr>
        <w:pStyle w:val="NormalJP1"/>
        <w:numPr>
          <w:ilvl w:val="1"/>
          <w:numId w:val="1"/>
        </w:numPr>
        <w:spacing w:after="0"/>
      </w:pPr>
      <w:r>
        <w:t>Tamaño de la boquilla</w:t>
      </w:r>
    </w:p>
    <w:p w14:paraId="2B86BA96" w14:textId="3F2438DE" w:rsidR="00C95629" w:rsidRDefault="00C95629" w:rsidP="00FE5F2B">
      <w:pPr>
        <w:pStyle w:val="NormalJP1"/>
        <w:numPr>
          <w:ilvl w:val="1"/>
          <w:numId w:val="1"/>
        </w:numPr>
        <w:spacing w:after="0"/>
      </w:pPr>
      <w:r>
        <w:t>Firmware y comando específicos</w:t>
      </w:r>
    </w:p>
    <w:p w14:paraId="6AB51B3F" w14:textId="130700A8" w:rsidR="00C95629" w:rsidRDefault="00C95629" w:rsidP="00FE5F2B">
      <w:pPr>
        <w:pStyle w:val="NormalJP1"/>
        <w:numPr>
          <w:ilvl w:val="1"/>
          <w:numId w:val="1"/>
        </w:numPr>
        <w:spacing w:after="0"/>
      </w:pPr>
      <w:proofErr w:type="spellStart"/>
      <w:r>
        <w:t>Gcode</w:t>
      </w:r>
      <w:proofErr w:type="spellEnd"/>
      <w:r>
        <w:t xml:space="preserve"> de inicio y fin</w:t>
      </w:r>
    </w:p>
    <w:p w14:paraId="32962D6B" w14:textId="37D93632" w:rsidR="00C95629" w:rsidRDefault="00C95629" w:rsidP="00FE5F2B">
      <w:pPr>
        <w:pStyle w:val="NormalJP1"/>
        <w:numPr>
          <w:ilvl w:val="1"/>
          <w:numId w:val="1"/>
        </w:numPr>
        <w:spacing w:after="0"/>
      </w:pPr>
      <w:r>
        <w:t>Velocidades y Aceleraciones máximas</w:t>
      </w:r>
    </w:p>
    <w:p w14:paraId="54CA3827" w14:textId="4176579F" w:rsidR="00C95629" w:rsidRDefault="00C95629" w:rsidP="00FE5F2B">
      <w:pPr>
        <w:pStyle w:val="NormalJP1"/>
        <w:numPr>
          <w:ilvl w:val="1"/>
          <w:numId w:val="1"/>
        </w:numPr>
        <w:spacing w:after="0"/>
      </w:pPr>
      <w:r>
        <w:t xml:space="preserve">PID del </w:t>
      </w:r>
      <w:proofErr w:type="spellStart"/>
      <w:r>
        <w:t>hotend</w:t>
      </w:r>
      <w:proofErr w:type="spellEnd"/>
      <w:r>
        <w:t xml:space="preserve"> y la cama</w:t>
      </w:r>
    </w:p>
    <w:p w14:paraId="253477A1" w14:textId="62ABD85C" w:rsidR="00C95629" w:rsidRDefault="00BF5B98" w:rsidP="00FE5F2B">
      <w:pPr>
        <w:pStyle w:val="NormalJP1"/>
        <w:numPr>
          <w:ilvl w:val="0"/>
          <w:numId w:val="1"/>
        </w:numPr>
        <w:spacing w:after="0"/>
      </w:pPr>
      <w:r w:rsidRPr="00FE5F2B">
        <w:rPr>
          <w:rStyle w:val="Ttulo4JP1Car"/>
          <w:rFonts w:eastAsia="Calibri"/>
        </w:rPr>
        <w:t>Perfil de FILAMENTO</w:t>
      </w:r>
      <w:r w:rsidR="00C95629">
        <w:t xml:space="preserve">: </w:t>
      </w:r>
      <w:r>
        <w:t xml:space="preserve">Es el perfil que define cómo debe comportarse el extrusor para un material concreto. </w:t>
      </w:r>
      <w:r w:rsidRPr="00BF5B98">
        <w:rPr>
          <w:i/>
          <w:iCs/>
        </w:rPr>
        <w:t>Define los ajustes del proceso de extrusión según el material</w:t>
      </w:r>
      <w:r>
        <w:t>.</w:t>
      </w:r>
    </w:p>
    <w:p w14:paraId="64BCB468" w14:textId="4E41F67C" w:rsidR="00BF5B98" w:rsidRDefault="00BF5B98" w:rsidP="00FE5F2B">
      <w:pPr>
        <w:pStyle w:val="NormalJP1"/>
        <w:numPr>
          <w:ilvl w:val="1"/>
          <w:numId w:val="1"/>
        </w:numPr>
        <w:spacing w:after="0"/>
      </w:pPr>
      <w:r>
        <w:t xml:space="preserve">Temperatura del </w:t>
      </w:r>
      <w:proofErr w:type="spellStart"/>
      <w:r>
        <w:t>hotend</w:t>
      </w:r>
      <w:proofErr w:type="spellEnd"/>
      <w:r>
        <w:t xml:space="preserve"> y la cama</w:t>
      </w:r>
    </w:p>
    <w:p w14:paraId="4F58A67F" w14:textId="0FF44BCC" w:rsidR="00BF5B98" w:rsidRDefault="00BF5B98" w:rsidP="00FE5F2B">
      <w:pPr>
        <w:pStyle w:val="NormalJP1"/>
        <w:numPr>
          <w:ilvl w:val="1"/>
          <w:numId w:val="1"/>
        </w:numPr>
        <w:spacing w:after="0"/>
      </w:pPr>
      <w:r>
        <w:t>Velocidad Volumétrica máxima</w:t>
      </w:r>
    </w:p>
    <w:p w14:paraId="066F8D3C" w14:textId="271AEAA8" w:rsidR="00BF5B98" w:rsidRDefault="00BF5B98" w:rsidP="00FE5F2B">
      <w:pPr>
        <w:pStyle w:val="NormalJP1"/>
        <w:numPr>
          <w:ilvl w:val="1"/>
          <w:numId w:val="1"/>
        </w:numPr>
        <w:spacing w:after="0"/>
      </w:pPr>
      <w:r>
        <w:t>Retracciones</w:t>
      </w:r>
    </w:p>
    <w:p w14:paraId="45BD8512" w14:textId="2FA04EF5" w:rsidR="00BF5B98" w:rsidRDefault="00BF5B98" w:rsidP="00FE5F2B">
      <w:pPr>
        <w:pStyle w:val="NormalJP1"/>
        <w:numPr>
          <w:ilvl w:val="1"/>
          <w:numId w:val="1"/>
        </w:numPr>
        <w:spacing w:after="0"/>
      </w:pPr>
      <w:r>
        <w:t>Densidad y otras estadísticas</w:t>
      </w:r>
    </w:p>
    <w:p w14:paraId="48271C76" w14:textId="4536B470" w:rsidR="00BF5B98" w:rsidRDefault="00BF5B98" w:rsidP="00FE5F2B">
      <w:pPr>
        <w:pStyle w:val="NormalJP1"/>
        <w:numPr>
          <w:ilvl w:val="1"/>
          <w:numId w:val="1"/>
        </w:numPr>
        <w:spacing w:after="0"/>
      </w:pPr>
      <w:r>
        <w:t xml:space="preserve">Flujo y </w:t>
      </w:r>
      <w:proofErr w:type="spellStart"/>
      <w:r>
        <w:t>Presure</w:t>
      </w:r>
      <w:proofErr w:type="spellEnd"/>
      <w:r>
        <w:t xml:space="preserve"> </w:t>
      </w:r>
      <w:proofErr w:type="spellStart"/>
      <w:r>
        <w:t>Advance</w:t>
      </w:r>
      <w:proofErr w:type="spellEnd"/>
    </w:p>
    <w:p w14:paraId="63D2DDA3" w14:textId="1B3DD915" w:rsidR="00BF5B98" w:rsidRDefault="00BF5B98" w:rsidP="00FE5F2B">
      <w:pPr>
        <w:pStyle w:val="NormalJP1"/>
        <w:numPr>
          <w:ilvl w:val="1"/>
          <w:numId w:val="1"/>
        </w:numPr>
        <w:spacing w:after="0"/>
      </w:pPr>
      <w:r>
        <w:t>Refrigeración</w:t>
      </w:r>
    </w:p>
    <w:p w14:paraId="291B1338" w14:textId="7FB73C6F" w:rsidR="00C95629" w:rsidRDefault="00C95629" w:rsidP="00FE5F2B">
      <w:pPr>
        <w:pStyle w:val="NormalJP1"/>
        <w:numPr>
          <w:ilvl w:val="0"/>
          <w:numId w:val="1"/>
        </w:numPr>
        <w:spacing w:after="0"/>
      </w:pPr>
      <w:r w:rsidRPr="00FE5F2B">
        <w:rPr>
          <w:rStyle w:val="Ttulo4JP1Car"/>
          <w:rFonts w:eastAsia="Calibri"/>
        </w:rPr>
        <w:t>P</w:t>
      </w:r>
      <w:r w:rsidR="00BF5B98" w:rsidRPr="00FE5F2B">
        <w:rPr>
          <w:rStyle w:val="Ttulo4JP1Car"/>
          <w:rFonts w:eastAsia="Calibri"/>
        </w:rPr>
        <w:t>erfil de PROCESO</w:t>
      </w:r>
      <w:r>
        <w:t>: También conocidos como ajustes de impresión</w:t>
      </w:r>
      <w:r w:rsidR="00BF5B98">
        <w:t xml:space="preserve">. </w:t>
      </w:r>
      <w:r w:rsidR="00BF5B98" w:rsidRPr="00BF5B98">
        <w:rPr>
          <w:i/>
          <w:iCs/>
        </w:rPr>
        <w:t>Define los ajustes de cómo se fabrica la pieza</w:t>
      </w:r>
      <w:r w:rsidR="00BF5B98">
        <w:t>.</w:t>
      </w:r>
    </w:p>
    <w:p w14:paraId="01DBA1A1" w14:textId="0D1812BA" w:rsidR="00BF5B98" w:rsidRDefault="00BF5B98" w:rsidP="00FE5F2B">
      <w:pPr>
        <w:pStyle w:val="NormalJP1"/>
        <w:numPr>
          <w:ilvl w:val="1"/>
          <w:numId w:val="1"/>
        </w:numPr>
        <w:spacing w:after="0"/>
      </w:pPr>
      <w:r>
        <w:t>Calidad</w:t>
      </w:r>
    </w:p>
    <w:p w14:paraId="24B96F7D" w14:textId="69BFE5B1" w:rsidR="00BF5B98" w:rsidRDefault="00BF5B98" w:rsidP="00FE5F2B">
      <w:pPr>
        <w:pStyle w:val="NormalJP1"/>
        <w:numPr>
          <w:ilvl w:val="2"/>
          <w:numId w:val="1"/>
        </w:numPr>
        <w:spacing w:after="0"/>
      </w:pPr>
      <w:r>
        <w:t>Altura de capa</w:t>
      </w:r>
    </w:p>
    <w:p w14:paraId="29F72BB2" w14:textId="15CD87D9" w:rsidR="00BF5B98" w:rsidRDefault="00BF5B98" w:rsidP="00FE5F2B">
      <w:pPr>
        <w:pStyle w:val="NormalJP1"/>
        <w:numPr>
          <w:ilvl w:val="2"/>
          <w:numId w:val="1"/>
        </w:numPr>
        <w:spacing w:after="0"/>
      </w:pPr>
      <w:r>
        <w:t>Ancho de línea</w:t>
      </w:r>
    </w:p>
    <w:p w14:paraId="599E5F30" w14:textId="781352BA" w:rsidR="00BF5B98" w:rsidRDefault="00BF5B98" w:rsidP="00FE5F2B">
      <w:pPr>
        <w:pStyle w:val="NormalJP1"/>
        <w:numPr>
          <w:ilvl w:val="2"/>
          <w:numId w:val="1"/>
        </w:numPr>
        <w:spacing w:after="0"/>
      </w:pPr>
      <w:r>
        <w:t>Costuras</w:t>
      </w:r>
    </w:p>
    <w:p w14:paraId="42688789" w14:textId="6501E78C" w:rsidR="00BF5B98" w:rsidRDefault="00BF5B98" w:rsidP="00FE5F2B">
      <w:pPr>
        <w:pStyle w:val="NormalJP1"/>
        <w:numPr>
          <w:ilvl w:val="2"/>
          <w:numId w:val="1"/>
        </w:numPr>
        <w:spacing w:after="0"/>
      </w:pPr>
      <w:r>
        <w:t>Precisión y compensaciones</w:t>
      </w:r>
    </w:p>
    <w:p w14:paraId="0D62CBA4" w14:textId="7B861C74" w:rsidR="00BF5B98" w:rsidRDefault="00BF5B98" w:rsidP="00FE5F2B">
      <w:pPr>
        <w:pStyle w:val="NormalJP1"/>
        <w:numPr>
          <w:ilvl w:val="2"/>
          <w:numId w:val="1"/>
        </w:numPr>
        <w:spacing w:after="0"/>
      </w:pPr>
      <w:r>
        <w:t>Alisado</w:t>
      </w:r>
    </w:p>
    <w:p w14:paraId="513346A9" w14:textId="1F89AF0C" w:rsidR="00BF5B98" w:rsidRDefault="00BF5B98" w:rsidP="00FE5F2B">
      <w:pPr>
        <w:pStyle w:val="NormalJP1"/>
        <w:numPr>
          <w:ilvl w:val="2"/>
          <w:numId w:val="1"/>
        </w:numPr>
        <w:spacing w:after="0"/>
      </w:pPr>
      <w:r>
        <w:t>Perímetros y superficies</w:t>
      </w:r>
    </w:p>
    <w:p w14:paraId="27E2469F" w14:textId="59F0AE8A" w:rsidR="00BF5B98" w:rsidRDefault="00BF5B98" w:rsidP="00FE5F2B">
      <w:pPr>
        <w:pStyle w:val="NormalJP1"/>
        <w:numPr>
          <w:ilvl w:val="2"/>
          <w:numId w:val="1"/>
        </w:numPr>
        <w:spacing w:after="0"/>
      </w:pPr>
      <w:r>
        <w:t>Puentes y Voladizos</w:t>
      </w:r>
    </w:p>
    <w:p w14:paraId="1152FF4D" w14:textId="60A9C479" w:rsidR="00BF5B98" w:rsidRDefault="00BF5B98" w:rsidP="00FE5F2B">
      <w:pPr>
        <w:pStyle w:val="NormalJP1"/>
        <w:numPr>
          <w:ilvl w:val="1"/>
          <w:numId w:val="1"/>
        </w:numPr>
        <w:spacing w:after="0"/>
      </w:pPr>
      <w:r>
        <w:t>Fuerza</w:t>
      </w:r>
    </w:p>
    <w:p w14:paraId="60893C20" w14:textId="30D5BD79" w:rsidR="00BF5B98" w:rsidRDefault="00BF5B98" w:rsidP="00FE5F2B">
      <w:pPr>
        <w:pStyle w:val="NormalJP1"/>
        <w:numPr>
          <w:ilvl w:val="2"/>
          <w:numId w:val="1"/>
        </w:numPr>
        <w:spacing w:after="0"/>
      </w:pPr>
      <w:r>
        <w:t>Perímetros y cubiertas</w:t>
      </w:r>
    </w:p>
    <w:p w14:paraId="3300DAB3" w14:textId="0EC63031" w:rsidR="00BF5B98" w:rsidRDefault="00BF5B98" w:rsidP="00FE5F2B">
      <w:pPr>
        <w:pStyle w:val="NormalJP1"/>
        <w:numPr>
          <w:ilvl w:val="2"/>
          <w:numId w:val="1"/>
        </w:numPr>
        <w:spacing w:after="0"/>
      </w:pPr>
      <w:r>
        <w:t>Relleno</w:t>
      </w:r>
    </w:p>
    <w:p w14:paraId="5BB5288B" w14:textId="41D529E6" w:rsidR="00BF5B98" w:rsidRDefault="00BF5B98" w:rsidP="00FE5F2B">
      <w:pPr>
        <w:pStyle w:val="NormalJP1"/>
        <w:numPr>
          <w:ilvl w:val="1"/>
          <w:numId w:val="1"/>
        </w:numPr>
        <w:spacing w:after="0"/>
      </w:pPr>
      <w:r>
        <w:t>Velocidad</w:t>
      </w:r>
    </w:p>
    <w:p w14:paraId="4546590C" w14:textId="5EBEBD45" w:rsidR="00FE5F2B" w:rsidRDefault="00FE5F2B" w:rsidP="005B41DA">
      <w:pPr>
        <w:pStyle w:val="NormalJP1"/>
        <w:numPr>
          <w:ilvl w:val="2"/>
          <w:numId w:val="1"/>
        </w:numPr>
        <w:spacing w:after="0"/>
      </w:pPr>
      <w:r>
        <w:t>Primera capa</w:t>
      </w:r>
      <w:r w:rsidR="005B41DA">
        <w:t xml:space="preserve"> y Otras capas</w:t>
      </w:r>
    </w:p>
    <w:p w14:paraId="06E7BB4F" w14:textId="5E50E1F1" w:rsidR="00FE5F2B" w:rsidRDefault="00FE5F2B" w:rsidP="00FE5F2B">
      <w:pPr>
        <w:pStyle w:val="NormalJP1"/>
        <w:numPr>
          <w:ilvl w:val="2"/>
          <w:numId w:val="1"/>
        </w:numPr>
        <w:spacing w:after="0"/>
      </w:pPr>
      <w:r>
        <w:t>Voladizos</w:t>
      </w:r>
    </w:p>
    <w:p w14:paraId="67F89AC7" w14:textId="7C0FF91D" w:rsidR="00FE5F2B" w:rsidRDefault="00FE5F2B" w:rsidP="00FE5F2B">
      <w:pPr>
        <w:pStyle w:val="NormalJP1"/>
        <w:numPr>
          <w:ilvl w:val="2"/>
          <w:numId w:val="1"/>
        </w:numPr>
        <w:spacing w:after="0"/>
      </w:pPr>
      <w:r>
        <w:t>Desplazamiento</w:t>
      </w:r>
    </w:p>
    <w:p w14:paraId="7A4DC6CA" w14:textId="262E46A5" w:rsidR="00FE5F2B" w:rsidRDefault="00FE5F2B" w:rsidP="00FE5F2B">
      <w:pPr>
        <w:pStyle w:val="NormalJP1"/>
        <w:numPr>
          <w:ilvl w:val="2"/>
          <w:numId w:val="1"/>
        </w:numPr>
        <w:spacing w:after="0"/>
      </w:pPr>
      <w:r>
        <w:t>Aceleraciones</w:t>
      </w:r>
    </w:p>
    <w:p w14:paraId="65E8F264" w14:textId="1B0DF414" w:rsidR="00FE5F2B" w:rsidRDefault="00FE5F2B" w:rsidP="00FE5F2B">
      <w:pPr>
        <w:pStyle w:val="NormalJP1"/>
        <w:numPr>
          <w:ilvl w:val="2"/>
          <w:numId w:val="1"/>
        </w:numPr>
        <w:spacing w:after="0"/>
      </w:pPr>
      <w:proofErr w:type="spellStart"/>
      <w:r>
        <w:t>Jerk</w:t>
      </w:r>
      <w:proofErr w:type="spellEnd"/>
      <w:r>
        <w:t xml:space="preserve"> / Desviación de la Unión</w:t>
      </w:r>
    </w:p>
    <w:p w14:paraId="787137B9" w14:textId="644522F1" w:rsidR="00BF5B98" w:rsidRDefault="00BF5B98" w:rsidP="00FE5F2B">
      <w:pPr>
        <w:pStyle w:val="NormalJP1"/>
        <w:numPr>
          <w:ilvl w:val="1"/>
          <w:numId w:val="1"/>
        </w:numPr>
        <w:spacing w:after="0"/>
      </w:pPr>
      <w:r>
        <w:lastRenderedPageBreak/>
        <w:t>Soportes</w:t>
      </w:r>
    </w:p>
    <w:p w14:paraId="726A78F5" w14:textId="04D9FAFC" w:rsidR="00FE5F2B" w:rsidRDefault="00FE5F2B" w:rsidP="00FE5F2B">
      <w:pPr>
        <w:pStyle w:val="NormalJP1"/>
        <w:numPr>
          <w:ilvl w:val="2"/>
          <w:numId w:val="1"/>
        </w:numPr>
        <w:spacing w:after="0"/>
      </w:pPr>
      <w:r>
        <w:t>Características</w:t>
      </w:r>
    </w:p>
    <w:p w14:paraId="69CECF58" w14:textId="11E45EF6" w:rsidR="00FE5F2B" w:rsidRDefault="00FE5F2B" w:rsidP="00FE5F2B">
      <w:pPr>
        <w:pStyle w:val="NormalJP1"/>
        <w:numPr>
          <w:ilvl w:val="2"/>
          <w:numId w:val="1"/>
        </w:numPr>
        <w:spacing w:after="0"/>
      </w:pPr>
      <w:r>
        <w:t>Balsa (capa base)</w:t>
      </w:r>
    </w:p>
    <w:p w14:paraId="201144D5" w14:textId="2974766A" w:rsidR="00FE5F2B" w:rsidRDefault="00FE5F2B" w:rsidP="00FE5F2B">
      <w:pPr>
        <w:pStyle w:val="NormalJP1"/>
        <w:numPr>
          <w:ilvl w:val="2"/>
          <w:numId w:val="1"/>
        </w:numPr>
        <w:spacing w:after="0"/>
      </w:pPr>
      <w:proofErr w:type="spellStart"/>
      <w:r>
        <w:t>Ironing</w:t>
      </w:r>
      <w:proofErr w:type="spellEnd"/>
    </w:p>
    <w:p w14:paraId="6FF15FC6" w14:textId="6290A659" w:rsidR="00E80051" w:rsidRDefault="00BF5B98" w:rsidP="00FE5F2B">
      <w:pPr>
        <w:pStyle w:val="NormalJP1"/>
        <w:numPr>
          <w:ilvl w:val="1"/>
          <w:numId w:val="1"/>
        </w:numPr>
        <w:spacing w:after="0"/>
      </w:pPr>
      <w:r>
        <w:t>Otros</w:t>
      </w:r>
    </w:p>
    <w:p w14:paraId="229D2992" w14:textId="782C6CAA" w:rsidR="00FE5F2B" w:rsidRDefault="00FE5F2B" w:rsidP="00FE5F2B">
      <w:pPr>
        <w:pStyle w:val="NormalJP1"/>
        <w:numPr>
          <w:ilvl w:val="2"/>
          <w:numId w:val="1"/>
        </w:numPr>
        <w:spacing w:after="0"/>
      </w:pPr>
      <w:r>
        <w:t>Falda</w:t>
      </w:r>
    </w:p>
    <w:p w14:paraId="668E7932" w14:textId="756783C9" w:rsidR="00FE5F2B" w:rsidRDefault="00FE5F2B" w:rsidP="00FE5F2B">
      <w:pPr>
        <w:pStyle w:val="NormalJP1"/>
        <w:numPr>
          <w:ilvl w:val="2"/>
          <w:numId w:val="1"/>
        </w:numPr>
        <w:spacing w:after="0"/>
      </w:pPr>
      <w:r>
        <w:t>Borde de adherencia</w:t>
      </w:r>
    </w:p>
    <w:p w14:paraId="00609BA0" w14:textId="4DF3C488" w:rsidR="00FE5F2B" w:rsidRDefault="00FE5F2B" w:rsidP="00FE5F2B">
      <w:pPr>
        <w:pStyle w:val="NormalJP1"/>
        <w:numPr>
          <w:ilvl w:val="2"/>
          <w:numId w:val="1"/>
        </w:numPr>
        <w:spacing w:after="0"/>
      </w:pPr>
      <w:r>
        <w:t>Ajustes especiales (modo vaso)</w:t>
      </w:r>
    </w:p>
    <w:p w14:paraId="144F164E" w14:textId="3B41FEC8" w:rsidR="00FE5F2B" w:rsidRDefault="00FE5F2B" w:rsidP="00FE5F2B">
      <w:pPr>
        <w:pStyle w:val="NormalJP1"/>
        <w:numPr>
          <w:ilvl w:val="2"/>
          <w:numId w:val="1"/>
        </w:numPr>
        <w:spacing w:after="0"/>
      </w:pPr>
      <w:r>
        <w:t>Superficie Rugosa</w:t>
      </w:r>
    </w:p>
    <w:p w14:paraId="6C244113" w14:textId="7F88A141" w:rsidR="00FE5F2B" w:rsidRDefault="00FE5F2B" w:rsidP="00FE5F2B">
      <w:pPr>
        <w:pStyle w:val="NormalJP1"/>
        <w:numPr>
          <w:ilvl w:val="2"/>
          <w:numId w:val="1"/>
        </w:num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281C3C" wp14:editId="7474C0AA">
            <wp:simplePos x="0" y="0"/>
            <wp:positionH relativeFrom="column">
              <wp:posOffset>2785745</wp:posOffset>
            </wp:positionH>
            <wp:positionV relativeFrom="paragraph">
              <wp:posOffset>68101</wp:posOffset>
            </wp:positionV>
            <wp:extent cx="2704342" cy="666863"/>
            <wp:effectExtent l="19050" t="19050" r="20320" b="19050"/>
            <wp:wrapNone/>
            <wp:docPr id="1197947595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47595" name="Imagen 1" descr="Interfaz de usuario gráfica, Aplicación, Teams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342" cy="66686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t>G-</w:t>
      </w:r>
      <w:proofErr w:type="spellStart"/>
      <w:r>
        <w:t>code</w:t>
      </w:r>
      <w:proofErr w:type="spellEnd"/>
      <w:r>
        <w:t xml:space="preserve"> de salida</w:t>
      </w:r>
    </w:p>
    <w:p w14:paraId="3F62D069" w14:textId="26817168" w:rsidR="00FE5F2B" w:rsidRDefault="00FE5F2B" w:rsidP="00FE5F2B">
      <w:pPr>
        <w:pStyle w:val="NormalJP1"/>
        <w:spacing w:after="0"/>
      </w:pPr>
    </w:p>
    <w:p w14:paraId="6682B1FA" w14:textId="0A5A160E" w:rsidR="00FE5F2B" w:rsidRDefault="00FE5F2B" w:rsidP="00FE5F2B">
      <w:pPr>
        <w:pStyle w:val="NormalJP1"/>
        <w:spacing w:after="0"/>
      </w:pPr>
      <w:proofErr w:type="spellStart"/>
      <w:r>
        <w:t>OrcaSlicer</w:t>
      </w:r>
      <w:proofErr w:type="spellEnd"/>
      <w:r>
        <w:t xml:space="preserve"> usa una jerarquía muy limpia:</w:t>
      </w:r>
    </w:p>
    <w:p w14:paraId="19F426D1" w14:textId="5CD80243" w:rsidR="00E80051" w:rsidRPr="00AA3384" w:rsidRDefault="00E80051" w:rsidP="00FD3ED9">
      <w:pPr>
        <w:pStyle w:val="Ttulo4JP1"/>
      </w:pPr>
    </w:p>
    <w:p w14:paraId="4681EB61" w14:textId="3FB3BB6B" w:rsidR="00E80051" w:rsidRPr="00F87690" w:rsidRDefault="00FE5F2B" w:rsidP="00FE5F2B">
      <w:pPr>
        <w:pStyle w:val="NormalJP1"/>
        <w:rPr>
          <w:b/>
          <w:bCs/>
        </w:rPr>
      </w:pPr>
      <w:r>
        <w:t xml:space="preserve">Cuando existe solapamiento la prioridad es </w:t>
      </w:r>
      <w:r w:rsidRPr="00F87690">
        <w:rPr>
          <w:b/>
          <w:bCs/>
        </w:rPr>
        <w:t>Proceso → Filamento → Impresora</w:t>
      </w:r>
      <w:r w:rsidR="00F87690" w:rsidRPr="00F87690">
        <w:rPr>
          <w:b/>
          <w:bCs/>
        </w:rPr>
        <w:t xml:space="preserve"> </w:t>
      </w:r>
    </w:p>
    <w:p w14:paraId="54FDCE85" w14:textId="018CE261" w:rsidR="00F87690" w:rsidRDefault="00F87690" w:rsidP="00FE5F2B">
      <w:pPr>
        <w:pStyle w:val="NormalJP1"/>
      </w:pPr>
      <w:r>
        <w:t>Por ejemplo:</w:t>
      </w:r>
    </w:p>
    <w:p w14:paraId="56A4EE59" w14:textId="188F93B2" w:rsidR="00F87690" w:rsidRDefault="00F87690" w:rsidP="00F87690">
      <w:pPr>
        <w:pStyle w:val="NormalJP1"/>
        <w:numPr>
          <w:ilvl w:val="0"/>
          <w:numId w:val="2"/>
        </w:numPr>
      </w:pPr>
      <w:r w:rsidRPr="00F87690">
        <w:rPr>
          <w:b/>
          <w:bCs/>
        </w:rPr>
        <w:t>Velocidad máxima</w:t>
      </w:r>
      <w:r>
        <w:t xml:space="preserve">: definida en </w:t>
      </w:r>
      <w:r w:rsidRPr="00F87690">
        <w:rPr>
          <w:i/>
          <w:iCs/>
        </w:rPr>
        <w:t>Proceso</w:t>
      </w:r>
      <w:r>
        <w:t xml:space="preserve">, pero no puede superar el límite superior real de </w:t>
      </w:r>
      <w:r w:rsidRPr="00F87690">
        <w:rPr>
          <w:i/>
          <w:iCs/>
        </w:rPr>
        <w:t>Impresora</w:t>
      </w:r>
      <w:r>
        <w:rPr>
          <w:i/>
          <w:iCs/>
        </w:rPr>
        <w:t>.</w:t>
      </w:r>
    </w:p>
    <w:p w14:paraId="5B561AC7" w14:textId="5BED88A0" w:rsidR="00F87690" w:rsidRDefault="00F87690" w:rsidP="00F87690">
      <w:pPr>
        <w:pStyle w:val="NormalJP1"/>
        <w:numPr>
          <w:ilvl w:val="0"/>
          <w:numId w:val="2"/>
        </w:numPr>
      </w:pPr>
      <w:r w:rsidRPr="00F87690">
        <w:rPr>
          <w:b/>
          <w:bCs/>
        </w:rPr>
        <w:t>Temperatura del extrusor</w:t>
      </w:r>
      <w:r>
        <w:t xml:space="preserve">: definida en </w:t>
      </w:r>
      <w:r w:rsidRPr="00F87690">
        <w:rPr>
          <w:i/>
          <w:iCs/>
        </w:rPr>
        <w:t>Filamento</w:t>
      </w:r>
      <w:r>
        <w:t xml:space="preserve">, en </w:t>
      </w:r>
      <w:r w:rsidRPr="00F87690">
        <w:rPr>
          <w:i/>
          <w:iCs/>
        </w:rPr>
        <w:t>Proceso</w:t>
      </w:r>
      <w:r>
        <w:t xml:space="preserve"> se puede especificar otra para una capa o perímetro concreto.</w:t>
      </w:r>
    </w:p>
    <w:p w14:paraId="4B94B8CC" w14:textId="098FCA8B" w:rsidR="00F87690" w:rsidRDefault="00F87690" w:rsidP="00F87690">
      <w:pPr>
        <w:pStyle w:val="NormalJP1"/>
      </w:pPr>
      <w:r>
        <w:t xml:space="preserve">Además, hay </w:t>
      </w:r>
      <w:r w:rsidRPr="0028417D">
        <w:rPr>
          <w:b/>
          <w:bCs/>
        </w:rPr>
        <w:t>2 niveles extra</w:t>
      </w:r>
      <w:r>
        <w:t>:</w:t>
      </w:r>
    </w:p>
    <w:p w14:paraId="55B37DC4" w14:textId="68AE03ED" w:rsidR="00F87690" w:rsidRDefault="00F87690" w:rsidP="00F87690">
      <w:pPr>
        <w:pStyle w:val="NormalJP1"/>
        <w:numPr>
          <w:ilvl w:val="0"/>
          <w:numId w:val="1"/>
        </w:numPr>
      </w:pPr>
      <w:r w:rsidRPr="00F87690">
        <w:rPr>
          <w:rStyle w:val="Ttulo4JP1Car"/>
          <w:rFonts w:eastAsia="Calibri"/>
        </w:rPr>
        <w:t>Configuración por Objeto</w:t>
      </w:r>
      <w:r>
        <w:t xml:space="preserve"> – Puedes aplicar reglas distintas por cada modelo. </w:t>
      </w:r>
      <w:r w:rsidRPr="00F87690">
        <w:rPr>
          <w:i/>
          <w:iCs/>
        </w:rPr>
        <w:t>Estos ajustes se aplican por encima del Perfil de Proceso.</w:t>
      </w:r>
    </w:p>
    <w:p w14:paraId="0D22CCFA" w14:textId="15F1EE66" w:rsidR="00F87690" w:rsidRDefault="00F87690" w:rsidP="00F87690">
      <w:pPr>
        <w:pStyle w:val="NormalJP1"/>
        <w:numPr>
          <w:ilvl w:val="1"/>
          <w:numId w:val="1"/>
        </w:numPr>
      </w:pPr>
      <w:r>
        <w:t>Altura de capa, velocidades, densidades…</w:t>
      </w:r>
    </w:p>
    <w:p w14:paraId="1B4E5EE8" w14:textId="04167F59" w:rsidR="00F87690" w:rsidRDefault="00F87690" w:rsidP="00F87690">
      <w:pPr>
        <w:pStyle w:val="NormalJP1"/>
        <w:numPr>
          <w:ilvl w:val="0"/>
          <w:numId w:val="1"/>
        </w:numPr>
      </w:pPr>
      <w:r w:rsidRPr="00F87690">
        <w:rPr>
          <w:rStyle w:val="Ttulo4JP1Car"/>
          <w:rFonts w:eastAsia="Calibri"/>
        </w:rPr>
        <w:t>Ajustes por capa</w:t>
      </w:r>
      <w:r>
        <w:t xml:space="preserve"> – El usuario puede introducir sus propios cambios en el diseño, como cuando diseñamos un circuito de aceleraciones. </w:t>
      </w:r>
      <w:r w:rsidRPr="00F87690">
        <w:rPr>
          <w:i/>
          <w:iCs/>
        </w:rPr>
        <w:t>Estos ajustes tienen prioridad absoluta ya que actúan directamente sobre el G-</w:t>
      </w:r>
      <w:proofErr w:type="spellStart"/>
      <w:r w:rsidRPr="00F87690">
        <w:rPr>
          <w:i/>
          <w:iCs/>
        </w:rPr>
        <w:t>code</w:t>
      </w:r>
      <w:proofErr w:type="spellEnd"/>
      <w:r w:rsidRPr="00F87690">
        <w:rPr>
          <w:i/>
          <w:iCs/>
        </w:rPr>
        <w:t xml:space="preserve"> generado</w:t>
      </w:r>
      <w:r>
        <w:t>.</w:t>
      </w:r>
    </w:p>
    <w:p w14:paraId="738A9C07" w14:textId="484D8A65" w:rsidR="00F87690" w:rsidRDefault="00F87690" w:rsidP="00F87690">
      <w:pPr>
        <w:pStyle w:val="NormalJP1"/>
        <w:numPr>
          <w:ilvl w:val="1"/>
          <w:numId w:val="1"/>
        </w:numPr>
      </w:pPr>
      <w:r>
        <w:t>Cambios filamento (color)</w:t>
      </w:r>
    </w:p>
    <w:p w14:paraId="0A5F5431" w14:textId="6E0E554C" w:rsidR="00F87690" w:rsidRDefault="00F87690" w:rsidP="00F87690">
      <w:pPr>
        <w:pStyle w:val="NormalJP1"/>
        <w:numPr>
          <w:ilvl w:val="1"/>
          <w:numId w:val="1"/>
        </w:numPr>
      </w:pPr>
      <w:r>
        <w:t>Cambios de temperaturas</w:t>
      </w:r>
    </w:p>
    <w:p w14:paraId="4D7B7230" w14:textId="05E4CC3E" w:rsidR="00F87690" w:rsidRDefault="00F87690" w:rsidP="00F87690">
      <w:pPr>
        <w:pStyle w:val="NormalJP1"/>
        <w:numPr>
          <w:ilvl w:val="1"/>
          <w:numId w:val="1"/>
        </w:numPr>
      </w:pPr>
      <w:r>
        <w:t>Cambios de flujo o velocidades</w:t>
      </w:r>
    </w:p>
    <w:p w14:paraId="1879A3C5" w14:textId="4BBB3CD8" w:rsidR="00F87690" w:rsidRDefault="00F87690" w:rsidP="00F87690">
      <w:pPr>
        <w:pStyle w:val="NormalJP1"/>
        <w:numPr>
          <w:ilvl w:val="1"/>
          <w:numId w:val="1"/>
        </w:numPr>
      </w:pPr>
      <w:r>
        <w:t>Altura de capa variable</w:t>
      </w:r>
    </w:p>
    <w:p w14:paraId="1C802586" w14:textId="77777777" w:rsidR="005B41DA" w:rsidRDefault="005B41DA">
      <w:pPr>
        <w:spacing w:after="0" w:line="240" w:lineRule="auto"/>
        <w:rPr>
          <w:rFonts w:ascii="Montserrat SemiBold" w:eastAsia="Times New Roman" w:hAnsi="Montserrat SemiBold"/>
          <w:b/>
          <w:bCs/>
          <w:color w:val="0B769F" w:themeColor="accent4" w:themeShade="BF"/>
          <w:sz w:val="36"/>
          <w:szCs w:val="36"/>
        </w:rPr>
      </w:pPr>
      <w:r>
        <w:br w:type="page"/>
      </w:r>
    </w:p>
    <w:p w14:paraId="26163673" w14:textId="566FDD0D" w:rsidR="0022617C" w:rsidRDefault="0022617C" w:rsidP="00F87690">
      <w:pPr>
        <w:pStyle w:val="Ttulo1JP1"/>
      </w:pPr>
      <w:r>
        <w:lastRenderedPageBreak/>
        <w:t>Herencia</w:t>
      </w:r>
    </w:p>
    <w:p w14:paraId="7FCCD09D" w14:textId="1CE6BBF4" w:rsidR="0022617C" w:rsidRDefault="0022617C" w:rsidP="0022617C">
      <w:pPr>
        <w:pStyle w:val="NormalJP1"/>
      </w:pPr>
      <w:r>
        <w:t xml:space="preserve">En </w:t>
      </w:r>
      <w:proofErr w:type="spellStart"/>
      <w:r>
        <w:t>OrcaSlicer</w:t>
      </w:r>
      <w:proofErr w:type="spellEnd"/>
      <w:r>
        <w:t xml:space="preserve"> los perfiles no son independientes, sino que se construyen mediante un sistema de herencia en cascada, esto significa que un perfil no contiene todos los ajustes sino valores que </w:t>
      </w:r>
      <w:proofErr w:type="spellStart"/>
      <w:r>
        <w:t>sobreescriben</w:t>
      </w:r>
      <w:proofErr w:type="spellEnd"/>
      <w:r>
        <w:t xml:space="preserve"> (</w:t>
      </w:r>
      <w:proofErr w:type="spellStart"/>
      <w:r>
        <w:t>override</w:t>
      </w:r>
      <w:proofErr w:type="spellEnd"/>
      <w:r>
        <w:t>) al perfil base del que hereda.</w:t>
      </w:r>
    </w:p>
    <w:p w14:paraId="7794D9E7" w14:textId="691A061B" w:rsidR="0022617C" w:rsidRDefault="0022617C" w:rsidP="0022617C">
      <w:pPr>
        <w:pStyle w:val="NormalJP1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18036A0" wp14:editId="1010AE92">
            <wp:simplePos x="0" y="0"/>
            <wp:positionH relativeFrom="column">
              <wp:posOffset>3069944</wp:posOffset>
            </wp:positionH>
            <wp:positionV relativeFrom="paragraph">
              <wp:posOffset>35098</wp:posOffset>
            </wp:positionV>
            <wp:extent cx="1939925" cy="499745"/>
            <wp:effectExtent l="19050" t="19050" r="22225" b="14605"/>
            <wp:wrapTight wrapText="bothSides">
              <wp:wrapPolygon edited="0">
                <wp:start x="-212" y="-823"/>
                <wp:lineTo x="-212" y="21408"/>
                <wp:lineTo x="21635" y="21408"/>
                <wp:lineTo x="21635" y="-823"/>
                <wp:lineTo x="-212" y="-823"/>
              </wp:wrapPolygon>
            </wp:wrapTight>
            <wp:docPr id="218008748" name="Imagen 1" descr="Logotip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08748" name="Imagen 1" descr="Logotipo&#10;&#10;Descripción generada automáticamente con confianza baja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9925" cy="49974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t>Cada perfil tiene un árbol de herencia, y así hay una herencia en los perfiles de Impresora otro para los Filamentos y otro para los Procesos.</w:t>
      </w:r>
      <w:r w:rsidRPr="0022617C">
        <w:rPr>
          <w:noProof/>
        </w:rPr>
        <w:t xml:space="preserve"> </w:t>
      </w:r>
    </w:p>
    <w:p w14:paraId="28FB2F47" w14:textId="2523076B" w:rsidR="0022617C" w:rsidRDefault="0022617C" w:rsidP="0022617C">
      <w:pPr>
        <w:pStyle w:val="NormalJP1"/>
        <w:rPr>
          <w:noProof/>
        </w:rPr>
      </w:pPr>
      <w:r>
        <w:rPr>
          <w:noProof/>
        </w:rPr>
        <w:t>Esto permite no duplicar parámetros, hace que los perfiles sean más fáciles de mantener y actualizar y permite crear variaciones sin estropear lo ya definido.</w:t>
      </w:r>
    </w:p>
    <w:p w14:paraId="18754229" w14:textId="180A36B8" w:rsidR="002714FF" w:rsidRDefault="002714FF" w:rsidP="0022617C">
      <w:pPr>
        <w:pStyle w:val="NormalJP1"/>
      </w:pPr>
      <w:r>
        <w:rPr>
          <w:noProof/>
        </w:rPr>
        <w:t>OrcaSlicer protege los perfiles base y si importas perfiles externos y falta el padre aparecerán mensajes de warning ya que el perfil está “huérfano” y puede producir inconsistencias.</w:t>
      </w:r>
    </w:p>
    <w:p w14:paraId="78AE9554" w14:textId="3D8B1D79" w:rsidR="00F87690" w:rsidRDefault="00F87690" w:rsidP="00F87690">
      <w:pPr>
        <w:pStyle w:val="Ttulo1JP1"/>
      </w:pPr>
      <w:r>
        <w:t>Nomenclatura</w:t>
      </w:r>
      <w:r w:rsidR="001B588B">
        <w:t xml:space="preserve"> de los perfiles</w:t>
      </w:r>
    </w:p>
    <w:p w14:paraId="480EFE65" w14:textId="77777777" w:rsidR="00E27DAA" w:rsidRDefault="001B588B" w:rsidP="001B588B">
      <w:pPr>
        <w:pStyle w:val="NormalJP1"/>
      </w:pPr>
      <w:proofErr w:type="spellStart"/>
      <w:r>
        <w:t>OrcaSlicer</w:t>
      </w:r>
      <w:proofErr w:type="spellEnd"/>
      <w:r>
        <w:t xml:space="preserve"> almacena los perfiles en una carpeta llamada “</w:t>
      </w:r>
      <w:proofErr w:type="spellStart"/>
      <w:r w:rsidRPr="001B588B">
        <w:rPr>
          <w:b/>
          <w:bCs/>
          <w:i/>
          <w:iCs/>
        </w:rPr>
        <w:t>system</w:t>
      </w:r>
      <w:proofErr w:type="spellEnd"/>
      <w:r>
        <w:t xml:space="preserve">”. </w:t>
      </w:r>
    </w:p>
    <w:p w14:paraId="21FED6CA" w14:textId="3D5B35C6" w:rsidR="00E27DAA" w:rsidRDefault="001B588B" w:rsidP="00E27DAA">
      <w:pPr>
        <w:pStyle w:val="NormalJP1"/>
        <w:numPr>
          <w:ilvl w:val="0"/>
          <w:numId w:val="2"/>
        </w:numPr>
      </w:pPr>
      <w:r>
        <w:t>Distintas familias de impresoras por marca (elegidas al iniciar el programa)</w:t>
      </w:r>
      <w:r w:rsidR="00E27DAA">
        <w:t>. Dentro de cada familia están las carpetas “</w:t>
      </w:r>
      <w:proofErr w:type="spellStart"/>
      <w:r w:rsidR="00E27DAA" w:rsidRPr="00E27DAA">
        <w:rPr>
          <w:i/>
          <w:iCs/>
        </w:rPr>
        <w:t>filament</w:t>
      </w:r>
      <w:proofErr w:type="spellEnd"/>
      <w:r w:rsidR="00E27DAA">
        <w:t>”, “</w:t>
      </w:r>
      <w:r w:rsidR="00E27DAA" w:rsidRPr="00E27DAA">
        <w:rPr>
          <w:i/>
          <w:iCs/>
        </w:rPr>
        <w:t>machine</w:t>
      </w:r>
      <w:r w:rsidR="00E27DAA">
        <w:t>” y “</w:t>
      </w:r>
      <w:proofErr w:type="spellStart"/>
      <w:r w:rsidR="00E27DAA" w:rsidRPr="00E27DAA">
        <w:rPr>
          <w:i/>
          <w:iCs/>
        </w:rPr>
        <w:t>process</w:t>
      </w:r>
      <w:proofErr w:type="spellEnd"/>
      <w:r w:rsidR="00E27DAA">
        <w:t>”</w:t>
      </w:r>
    </w:p>
    <w:p w14:paraId="2AE94275" w14:textId="3A412D47" w:rsidR="002714FF" w:rsidRDefault="001B588B" w:rsidP="00E27DAA">
      <w:pPr>
        <w:pStyle w:val="NormalJP1"/>
        <w:numPr>
          <w:ilvl w:val="0"/>
          <w:numId w:val="2"/>
        </w:numPr>
      </w:pPr>
      <w:r>
        <w:t xml:space="preserve"> </w:t>
      </w:r>
      <w:r w:rsidR="00E27DAA">
        <w:t>Carpeta de filamentos “</w:t>
      </w:r>
      <w:proofErr w:type="spellStart"/>
      <w:r w:rsidR="00E27DAA" w:rsidRPr="00E27DAA">
        <w:rPr>
          <w:i/>
          <w:iCs/>
        </w:rPr>
        <w:t>OrcaFilamentLibrary</w:t>
      </w:r>
      <w:proofErr w:type="spellEnd"/>
      <w:r w:rsidR="00E27DAA">
        <w:t xml:space="preserve">” </w:t>
      </w:r>
      <w:r>
        <w:t>y</w:t>
      </w:r>
      <w:r w:rsidR="00E27DAA">
        <w:t xml:space="preserve"> dentro carpetas de distintos fabricantes de filamento y filamentos genéricos</w:t>
      </w:r>
    </w:p>
    <w:p w14:paraId="7040A148" w14:textId="552FE6E1" w:rsidR="0022617C" w:rsidRDefault="0022617C" w:rsidP="0022617C">
      <w:pPr>
        <w:pStyle w:val="Ttulo2JP1"/>
      </w:pPr>
      <w:r>
        <w:t>Buenas prácticas</w:t>
      </w:r>
    </w:p>
    <w:p w14:paraId="5B988DEE" w14:textId="5CF00186" w:rsidR="00E27DAA" w:rsidRDefault="00E27DAA" w:rsidP="00E27DAA">
      <w:pPr>
        <w:pStyle w:val="NormalJP1"/>
      </w:pPr>
      <w:proofErr w:type="spellStart"/>
      <w:r>
        <w:t>OrcaSlicer</w:t>
      </w:r>
      <w:proofErr w:type="spellEnd"/>
      <w:r>
        <w:t xml:space="preserve"> nombra los perfiles de la siguiente manera: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E27DAA" w14:paraId="0BC307BB" w14:textId="77777777" w:rsidTr="0059617E">
        <w:tc>
          <w:tcPr>
            <w:tcW w:w="1838" w:type="dxa"/>
            <w:shd w:val="clear" w:color="auto" w:fill="D9D9D9" w:themeFill="background1" w:themeFillShade="D9"/>
          </w:tcPr>
          <w:p w14:paraId="6CF325CA" w14:textId="7BBF1EE1" w:rsidR="00E27DAA" w:rsidRPr="0059617E" w:rsidRDefault="00E27DAA" w:rsidP="00564D93">
            <w:pPr>
              <w:pStyle w:val="NormalJP1"/>
              <w:spacing w:after="0"/>
              <w:rPr>
                <w:b/>
                <w:bCs/>
              </w:rPr>
            </w:pPr>
            <w:r w:rsidRPr="0059617E">
              <w:rPr>
                <w:b/>
                <w:bCs/>
              </w:rPr>
              <w:t>Machine</w:t>
            </w:r>
          </w:p>
        </w:tc>
        <w:tc>
          <w:tcPr>
            <w:tcW w:w="6656" w:type="dxa"/>
          </w:tcPr>
          <w:p w14:paraId="01446470" w14:textId="77777777" w:rsidR="00E27DAA" w:rsidRDefault="00E27DAA" w:rsidP="00564D93">
            <w:pPr>
              <w:pStyle w:val="NormalJP1"/>
              <w:spacing w:after="0"/>
            </w:pPr>
            <w:r>
              <w:t xml:space="preserve">Fabricante Modelo </w:t>
            </w:r>
            <w:proofErr w:type="spellStart"/>
            <w:r>
              <w:t>DiametroBoquilla</w:t>
            </w:r>
            <w:proofErr w:type="spellEnd"/>
          </w:p>
          <w:p w14:paraId="46FDA580" w14:textId="064B7D04" w:rsidR="00E27DAA" w:rsidRDefault="00E27DAA" w:rsidP="00564D93">
            <w:pPr>
              <w:pStyle w:val="Codigo"/>
              <w:spacing w:after="0"/>
            </w:pPr>
            <w:proofErr w:type="spellStart"/>
            <w:r>
              <w:t>Artillery</w:t>
            </w:r>
            <w:proofErr w:type="spellEnd"/>
            <w:r>
              <w:t xml:space="preserve"> Genius 0.4 </w:t>
            </w:r>
            <w:proofErr w:type="spellStart"/>
            <w:proofErr w:type="gramStart"/>
            <w:r>
              <w:t>nozzle.json</w:t>
            </w:r>
            <w:proofErr w:type="spellEnd"/>
            <w:proofErr w:type="gramEnd"/>
          </w:p>
        </w:tc>
      </w:tr>
      <w:tr w:rsidR="00E27DAA" w14:paraId="73B9393A" w14:textId="77777777" w:rsidTr="0059617E">
        <w:tc>
          <w:tcPr>
            <w:tcW w:w="1838" w:type="dxa"/>
            <w:shd w:val="clear" w:color="auto" w:fill="D9D9D9" w:themeFill="background1" w:themeFillShade="D9"/>
          </w:tcPr>
          <w:p w14:paraId="540C3772" w14:textId="52880352" w:rsidR="00E27DAA" w:rsidRPr="0059617E" w:rsidRDefault="00E27DAA" w:rsidP="00564D93">
            <w:pPr>
              <w:pStyle w:val="NormalJP1"/>
              <w:spacing w:after="0"/>
              <w:rPr>
                <w:b/>
                <w:bCs/>
              </w:rPr>
            </w:pPr>
            <w:proofErr w:type="spellStart"/>
            <w:r w:rsidRPr="0059617E">
              <w:rPr>
                <w:b/>
                <w:bCs/>
              </w:rPr>
              <w:t>Filament</w:t>
            </w:r>
            <w:proofErr w:type="spellEnd"/>
          </w:p>
        </w:tc>
        <w:tc>
          <w:tcPr>
            <w:tcW w:w="6656" w:type="dxa"/>
          </w:tcPr>
          <w:p w14:paraId="09EC8389" w14:textId="208D517A" w:rsidR="00E27DAA" w:rsidRDefault="00E27DAA" w:rsidP="00564D93">
            <w:pPr>
              <w:pStyle w:val="NormalJP1"/>
              <w:spacing w:after="0"/>
            </w:pPr>
            <w:r>
              <w:t xml:space="preserve">Fabricante Material @ Modelo </w:t>
            </w:r>
            <w:proofErr w:type="spellStart"/>
            <w:r>
              <w:t>DiametroBoquilla</w:t>
            </w:r>
            <w:proofErr w:type="spellEnd"/>
          </w:p>
          <w:p w14:paraId="73B7F830" w14:textId="035493C0" w:rsidR="00E27DAA" w:rsidRDefault="00E27DAA" w:rsidP="00564D93">
            <w:pPr>
              <w:pStyle w:val="Codigo"/>
              <w:spacing w:after="0"/>
            </w:pPr>
            <w:proofErr w:type="spellStart"/>
            <w:r>
              <w:t>Artillery</w:t>
            </w:r>
            <w:proofErr w:type="spellEnd"/>
            <w:r>
              <w:t xml:space="preserve"> ABS @ </w:t>
            </w:r>
            <w:proofErr w:type="spellStart"/>
            <w:r>
              <w:t>Artillery</w:t>
            </w:r>
            <w:proofErr w:type="spellEnd"/>
            <w:r>
              <w:t xml:space="preserve"> M1 </w:t>
            </w:r>
            <w:proofErr w:type="gramStart"/>
            <w:r>
              <w:t>Pro 0</w:t>
            </w:r>
            <w:proofErr w:type="gramEnd"/>
            <w:r>
              <w:t xml:space="preserve">.4 </w:t>
            </w:r>
            <w:proofErr w:type="spellStart"/>
            <w:proofErr w:type="gramStart"/>
            <w:r>
              <w:t>nozzle.json</w:t>
            </w:r>
            <w:proofErr w:type="spellEnd"/>
            <w:proofErr w:type="gramEnd"/>
          </w:p>
        </w:tc>
      </w:tr>
      <w:tr w:rsidR="00E27DAA" w14:paraId="6A3A0F44" w14:textId="77777777" w:rsidTr="0059617E">
        <w:tc>
          <w:tcPr>
            <w:tcW w:w="1838" w:type="dxa"/>
            <w:shd w:val="clear" w:color="auto" w:fill="D9D9D9" w:themeFill="background1" w:themeFillShade="D9"/>
          </w:tcPr>
          <w:p w14:paraId="23D56693" w14:textId="4233BBF6" w:rsidR="00E27DAA" w:rsidRPr="0059617E" w:rsidRDefault="00E27DAA" w:rsidP="00564D93">
            <w:pPr>
              <w:pStyle w:val="NormalJP1"/>
              <w:spacing w:after="0"/>
              <w:rPr>
                <w:b/>
                <w:bCs/>
              </w:rPr>
            </w:pPr>
            <w:r w:rsidRPr="0059617E">
              <w:rPr>
                <w:b/>
                <w:bCs/>
              </w:rPr>
              <w:t>Filamento Genérico</w:t>
            </w:r>
          </w:p>
        </w:tc>
        <w:tc>
          <w:tcPr>
            <w:tcW w:w="6656" w:type="dxa"/>
          </w:tcPr>
          <w:p w14:paraId="4474AB7D" w14:textId="77777777" w:rsidR="00E27DAA" w:rsidRDefault="00E27DAA" w:rsidP="00564D93">
            <w:pPr>
              <w:pStyle w:val="NormalJP1"/>
              <w:spacing w:after="0"/>
            </w:pPr>
            <w:proofErr w:type="spellStart"/>
            <w:r>
              <w:t>Generic</w:t>
            </w:r>
            <w:proofErr w:type="spellEnd"/>
            <w:r>
              <w:t xml:space="preserve"> Material @ </w:t>
            </w:r>
            <w:proofErr w:type="spellStart"/>
            <w:r>
              <w:t>System.json</w:t>
            </w:r>
            <w:proofErr w:type="spellEnd"/>
          </w:p>
          <w:p w14:paraId="4CCCDCA9" w14:textId="308565CA" w:rsidR="00E27DAA" w:rsidRDefault="00E27DAA" w:rsidP="00564D93">
            <w:pPr>
              <w:pStyle w:val="Codigo"/>
              <w:spacing w:after="0"/>
            </w:pPr>
            <w:proofErr w:type="spellStart"/>
            <w:r>
              <w:t>Generic</w:t>
            </w:r>
            <w:proofErr w:type="spellEnd"/>
            <w:r>
              <w:t xml:space="preserve"> PLA @System.json</w:t>
            </w:r>
          </w:p>
        </w:tc>
      </w:tr>
      <w:tr w:rsidR="00E27DAA" w14:paraId="6B6D7493" w14:textId="77777777" w:rsidTr="0059617E">
        <w:tc>
          <w:tcPr>
            <w:tcW w:w="1838" w:type="dxa"/>
            <w:shd w:val="clear" w:color="auto" w:fill="D9D9D9" w:themeFill="background1" w:themeFillShade="D9"/>
          </w:tcPr>
          <w:p w14:paraId="034535F0" w14:textId="33580CAF" w:rsidR="00E27DAA" w:rsidRPr="0059617E" w:rsidRDefault="00E27DAA" w:rsidP="00564D93">
            <w:pPr>
              <w:pStyle w:val="NormalJP1"/>
              <w:spacing w:after="0"/>
              <w:rPr>
                <w:b/>
                <w:bCs/>
              </w:rPr>
            </w:pPr>
            <w:r w:rsidRPr="0059617E">
              <w:rPr>
                <w:b/>
                <w:bCs/>
              </w:rPr>
              <w:t>Process</w:t>
            </w:r>
          </w:p>
        </w:tc>
        <w:tc>
          <w:tcPr>
            <w:tcW w:w="6656" w:type="dxa"/>
          </w:tcPr>
          <w:p w14:paraId="65D41936" w14:textId="77777777" w:rsidR="00E27DAA" w:rsidRDefault="00E27DAA" w:rsidP="00564D93">
            <w:pPr>
              <w:pStyle w:val="NormalJP1"/>
              <w:spacing w:after="0"/>
            </w:pPr>
            <w:proofErr w:type="spellStart"/>
            <w:r>
              <w:t>AlturaCapa</w:t>
            </w:r>
            <w:proofErr w:type="spellEnd"/>
            <w:r>
              <w:t xml:space="preserve"> Acabado @ Fabricante Modelo</w:t>
            </w:r>
          </w:p>
          <w:p w14:paraId="1132F854" w14:textId="432DBE2C" w:rsidR="00E27DAA" w:rsidRDefault="00E27DAA" w:rsidP="00564D93">
            <w:pPr>
              <w:pStyle w:val="Codigo"/>
              <w:spacing w:after="0"/>
            </w:pPr>
            <w:r>
              <w:t xml:space="preserve">0.25mm Draft @ </w:t>
            </w:r>
            <w:proofErr w:type="spellStart"/>
            <w:r>
              <w:t>Artillery</w:t>
            </w:r>
            <w:proofErr w:type="spellEnd"/>
            <w:r>
              <w:t xml:space="preserve"> </w:t>
            </w:r>
            <w:proofErr w:type="spellStart"/>
            <w:r>
              <w:t>Genius.json</w:t>
            </w:r>
            <w:proofErr w:type="spellEnd"/>
          </w:p>
        </w:tc>
      </w:tr>
    </w:tbl>
    <w:p w14:paraId="5B58B8E5" w14:textId="77777777" w:rsidR="00E27DAA" w:rsidRDefault="00E27DAA" w:rsidP="00E27DAA">
      <w:pPr>
        <w:pStyle w:val="NormalJP1"/>
      </w:pPr>
    </w:p>
    <w:p w14:paraId="03828D89" w14:textId="021627B2" w:rsidR="00564D93" w:rsidRDefault="00564D93" w:rsidP="005B41DA">
      <w:pPr>
        <w:pStyle w:val="Ttulo4JP1"/>
      </w:pPr>
      <w:r>
        <w:t>Etiquetas de origen de los perfiles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5B41DA" w14:paraId="17C3F68F" w14:textId="77777777" w:rsidTr="0059617E">
        <w:tc>
          <w:tcPr>
            <w:tcW w:w="1838" w:type="dxa"/>
            <w:shd w:val="clear" w:color="auto" w:fill="D9D9D9" w:themeFill="background1" w:themeFillShade="D9"/>
          </w:tcPr>
          <w:p w14:paraId="0EB2E0F7" w14:textId="77777777" w:rsidR="005B41DA" w:rsidRPr="0059617E" w:rsidRDefault="005B41DA" w:rsidP="00522F01">
            <w:pPr>
              <w:pStyle w:val="NormalJP1"/>
              <w:spacing w:after="0"/>
              <w:rPr>
                <w:b/>
                <w:bCs/>
              </w:rPr>
            </w:pPr>
            <w:r w:rsidRPr="0059617E">
              <w:rPr>
                <w:b/>
                <w:bCs/>
              </w:rPr>
              <w:t>@base</w:t>
            </w:r>
          </w:p>
        </w:tc>
        <w:tc>
          <w:tcPr>
            <w:tcW w:w="6656" w:type="dxa"/>
          </w:tcPr>
          <w:p w14:paraId="7F6D1B79" w14:textId="4DD24618" w:rsidR="005B41DA" w:rsidRDefault="005B41DA" w:rsidP="00522F01">
            <w:pPr>
              <w:pStyle w:val="NormalJP1"/>
              <w:spacing w:after="0"/>
            </w:pPr>
            <w:r>
              <w:t>Perfil padre. No aparece en la lista de filamentos, define los parámetros fundamentales. Es un arquetipo que no se usa directamente.</w:t>
            </w:r>
          </w:p>
        </w:tc>
      </w:tr>
      <w:tr w:rsidR="00564D93" w14:paraId="44BB35CF" w14:textId="77777777" w:rsidTr="0059617E">
        <w:tc>
          <w:tcPr>
            <w:tcW w:w="1838" w:type="dxa"/>
            <w:shd w:val="clear" w:color="auto" w:fill="D9D9D9" w:themeFill="background1" w:themeFillShade="D9"/>
          </w:tcPr>
          <w:p w14:paraId="6C7AA668" w14:textId="5209B710" w:rsidR="00564D93" w:rsidRPr="0059617E" w:rsidRDefault="00564D93" w:rsidP="00564D93">
            <w:pPr>
              <w:pStyle w:val="NormalJP1"/>
              <w:spacing w:after="0"/>
              <w:rPr>
                <w:b/>
                <w:bCs/>
              </w:rPr>
            </w:pPr>
            <w:r w:rsidRPr="0059617E">
              <w:rPr>
                <w:b/>
                <w:bCs/>
              </w:rPr>
              <w:t>@system</w:t>
            </w:r>
          </w:p>
        </w:tc>
        <w:tc>
          <w:tcPr>
            <w:tcW w:w="6656" w:type="dxa"/>
          </w:tcPr>
          <w:p w14:paraId="384EDE84" w14:textId="4F9B5837" w:rsidR="00564D93" w:rsidRDefault="00564D93" w:rsidP="00564D93">
            <w:pPr>
              <w:pStyle w:val="NormalJP1"/>
              <w:spacing w:after="0"/>
            </w:pPr>
            <w:r>
              <w:t xml:space="preserve">Perfil del fabricante o de </w:t>
            </w:r>
            <w:proofErr w:type="spellStart"/>
            <w:r>
              <w:t>OrcaSlicer</w:t>
            </w:r>
            <w:proofErr w:type="spellEnd"/>
            <w:r w:rsidR="005B41DA">
              <w:t>. No puedes editarlos, se actualizan automáticamente. Hijos de un perfil @base</w:t>
            </w:r>
          </w:p>
        </w:tc>
      </w:tr>
      <w:tr w:rsidR="00564D93" w14:paraId="1E80DDCE" w14:textId="77777777" w:rsidTr="0059617E">
        <w:tc>
          <w:tcPr>
            <w:tcW w:w="1838" w:type="dxa"/>
            <w:shd w:val="clear" w:color="auto" w:fill="D9D9D9" w:themeFill="background1" w:themeFillShade="D9"/>
          </w:tcPr>
          <w:p w14:paraId="297331CF" w14:textId="77B27B4C" w:rsidR="00564D93" w:rsidRPr="0059617E" w:rsidRDefault="00564D93" w:rsidP="00564D93">
            <w:pPr>
              <w:pStyle w:val="NormalJP1"/>
              <w:spacing w:after="0"/>
              <w:rPr>
                <w:b/>
                <w:bCs/>
              </w:rPr>
            </w:pPr>
            <w:r w:rsidRPr="0059617E">
              <w:rPr>
                <w:b/>
                <w:bCs/>
              </w:rPr>
              <w:t>@user</w:t>
            </w:r>
          </w:p>
        </w:tc>
        <w:tc>
          <w:tcPr>
            <w:tcW w:w="6656" w:type="dxa"/>
          </w:tcPr>
          <w:p w14:paraId="434A8FF1" w14:textId="7A50F862" w:rsidR="00564D93" w:rsidRDefault="005B41DA" w:rsidP="00564D93">
            <w:pPr>
              <w:pStyle w:val="NormalJP1"/>
              <w:spacing w:after="0"/>
            </w:pPr>
            <w:r>
              <w:t>Perfil creado o modificado por el usuario. Editable 100%, tiene prioridad sobre los perfiles del sistema. No se actualiza ni sobrescribe con las actualizaciones del sistema, puede heredar de @base o de @system.</w:t>
            </w:r>
          </w:p>
        </w:tc>
      </w:tr>
    </w:tbl>
    <w:p w14:paraId="69AFC027" w14:textId="77777777" w:rsidR="00564D93" w:rsidRDefault="00564D93" w:rsidP="00E27DAA">
      <w:pPr>
        <w:pStyle w:val="NormalJP1"/>
      </w:pPr>
    </w:p>
    <w:p w14:paraId="16948859" w14:textId="2B543E20" w:rsidR="00564D93" w:rsidRDefault="00564D93" w:rsidP="005B41DA">
      <w:pPr>
        <w:pStyle w:val="Ttulo4JP1"/>
      </w:pPr>
      <w:r>
        <w:lastRenderedPageBreak/>
        <w:t>Como se relacionan entre sí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68"/>
        <w:gridCol w:w="4326"/>
      </w:tblGrid>
      <w:tr w:rsidR="00564D93" w14:paraId="2C8CCDBA" w14:textId="77777777" w:rsidTr="00564D93">
        <w:tc>
          <w:tcPr>
            <w:tcW w:w="4247" w:type="dxa"/>
            <w:vAlign w:val="center"/>
          </w:tcPr>
          <w:p w14:paraId="7B919091" w14:textId="636A3974" w:rsidR="00564D93" w:rsidRPr="00564D93" w:rsidRDefault="00564D93" w:rsidP="00564D93">
            <w:pPr>
              <w:shd w:val="clear" w:color="auto" w:fill="FFFFFF"/>
              <w:spacing w:after="0" w:line="300" w:lineRule="atLeast"/>
              <w:jc w:val="center"/>
              <w:rPr>
                <w:rFonts w:ascii="Source Code Pro" w:eastAsia="Times New Roman" w:hAnsi="Source Code Pro"/>
                <w:color w:val="202020"/>
                <w:sz w:val="16"/>
                <w:szCs w:val="16"/>
                <w:lang w:eastAsia="es-ES"/>
              </w:rPr>
            </w:pPr>
            <w:r w:rsidRPr="00564D93">
              <w:rPr>
                <w:rFonts w:ascii="Source Code Pro" w:eastAsia="Times New Roman" w:hAnsi="Source Code Pro"/>
                <w:color w:val="46969A"/>
                <w:sz w:val="16"/>
                <w:szCs w:val="16"/>
                <w:lang w:eastAsia="es-ES"/>
              </w:rPr>
              <w:t>"</w:t>
            </w:r>
            <w:proofErr w:type="spellStart"/>
            <w:r w:rsidRPr="00564D93">
              <w:rPr>
                <w:rFonts w:ascii="Source Code Pro" w:eastAsia="Times New Roman" w:hAnsi="Source Code Pro"/>
                <w:color w:val="46969A"/>
                <w:sz w:val="16"/>
                <w:szCs w:val="16"/>
                <w:lang w:eastAsia="es-ES"/>
              </w:rPr>
              <w:t>name</w:t>
            </w:r>
            <w:proofErr w:type="spellEnd"/>
            <w:r w:rsidRPr="00564D93">
              <w:rPr>
                <w:rFonts w:ascii="Source Code Pro" w:eastAsia="Times New Roman" w:hAnsi="Source Code Pro"/>
                <w:color w:val="46969A"/>
                <w:sz w:val="16"/>
                <w:szCs w:val="16"/>
                <w:lang w:eastAsia="es-ES"/>
              </w:rPr>
              <w:t>"</w:t>
            </w:r>
            <w:r w:rsidRPr="00564D93">
              <w:rPr>
                <w:rFonts w:ascii="Source Code Pro" w:eastAsia="Times New Roman" w:hAnsi="Source Code Pro"/>
                <w:color w:val="202020"/>
                <w:sz w:val="16"/>
                <w:szCs w:val="16"/>
                <w:lang w:eastAsia="es-ES"/>
              </w:rPr>
              <w:t xml:space="preserve">: </w:t>
            </w:r>
            <w:r w:rsidRPr="00564D93">
              <w:rPr>
                <w:rFonts w:ascii="Source Code Pro" w:eastAsia="Times New Roman" w:hAnsi="Source Code Pro"/>
                <w:color w:val="B86855"/>
                <w:sz w:val="16"/>
                <w:szCs w:val="16"/>
                <w:lang w:eastAsia="es-ES"/>
              </w:rPr>
              <w:t>"SUNLU PLA Matte @System"</w:t>
            </w:r>
            <w:r w:rsidRPr="00564D93">
              <w:rPr>
                <w:rFonts w:ascii="Source Code Pro" w:eastAsia="Times New Roman" w:hAnsi="Source Code Pro"/>
                <w:color w:val="202020"/>
                <w:sz w:val="16"/>
                <w:szCs w:val="16"/>
                <w:lang w:eastAsia="es-ES"/>
              </w:rPr>
              <w:t>,</w:t>
            </w:r>
          </w:p>
          <w:p w14:paraId="5F753271" w14:textId="780629D4" w:rsidR="00564D93" w:rsidRPr="00564D93" w:rsidRDefault="00564D93" w:rsidP="00564D93">
            <w:pPr>
              <w:shd w:val="clear" w:color="auto" w:fill="FFFFFF"/>
              <w:spacing w:after="0" w:line="300" w:lineRule="atLeast"/>
              <w:jc w:val="center"/>
              <w:rPr>
                <w:rFonts w:ascii="Source Code Pro" w:eastAsia="Times New Roman" w:hAnsi="Source Code Pro"/>
                <w:color w:val="202020"/>
                <w:sz w:val="16"/>
                <w:szCs w:val="16"/>
                <w:lang w:eastAsia="es-ES"/>
              </w:rPr>
            </w:pPr>
            <w:r w:rsidRPr="00564D93">
              <w:rPr>
                <w:rFonts w:ascii="Source Code Pro" w:eastAsia="Times New Roman" w:hAnsi="Source Code Pro"/>
                <w:color w:val="46969A"/>
                <w:sz w:val="16"/>
                <w:szCs w:val="16"/>
                <w:lang w:eastAsia="es-ES"/>
              </w:rPr>
              <w:t>"</w:t>
            </w:r>
            <w:proofErr w:type="spellStart"/>
            <w:r w:rsidRPr="00564D93">
              <w:rPr>
                <w:rFonts w:ascii="Source Code Pro" w:eastAsia="Times New Roman" w:hAnsi="Source Code Pro"/>
                <w:color w:val="46969A"/>
                <w:sz w:val="16"/>
                <w:szCs w:val="16"/>
                <w:lang w:eastAsia="es-ES"/>
              </w:rPr>
              <w:t>inherits</w:t>
            </w:r>
            <w:proofErr w:type="spellEnd"/>
            <w:r w:rsidRPr="00564D93">
              <w:rPr>
                <w:rFonts w:ascii="Source Code Pro" w:eastAsia="Times New Roman" w:hAnsi="Source Code Pro"/>
                <w:color w:val="46969A"/>
                <w:sz w:val="16"/>
                <w:szCs w:val="16"/>
                <w:lang w:eastAsia="es-ES"/>
              </w:rPr>
              <w:t>"</w:t>
            </w:r>
            <w:r w:rsidRPr="00564D93">
              <w:rPr>
                <w:rFonts w:ascii="Source Code Pro" w:eastAsia="Times New Roman" w:hAnsi="Source Code Pro"/>
                <w:color w:val="202020"/>
                <w:sz w:val="16"/>
                <w:szCs w:val="16"/>
                <w:lang w:eastAsia="es-ES"/>
              </w:rPr>
              <w:t xml:space="preserve">: </w:t>
            </w:r>
            <w:r w:rsidRPr="00564D93">
              <w:rPr>
                <w:rFonts w:ascii="Source Code Pro" w:eastAsia="Times New Roman" w:hAnsi="Source Code Pro"/>
                <w:color w:val="B86855"/>
                <w:sz w:val="16"/>
                <w:szCs w:val="16"/>
                <w:lang w:eastAsia="es-ES"/>
              </w:rPr>
              <w:t>"SUNLU PLA Matte @base"</w:t>
            </w:r>
            <w:r w:rsidRPr="00564D93">
              <w:rPr>
                <w:rFonts w:ascii="Source Code Pro" w:eastAsia="Times New Roman" w:hAnsi="Source Code Pro"/>
                <w:color w:val="202020"/>
                <w:sz w:val="16"/>
                <w:szCs w:val="16"/>
                <w:lang w:eastAsia="es-ES"/>
              </w:rPr>
              <w:t>,</w:t>
            </w:r>
          </w:p>
        </w:tc>
        <w:tc>
          <w:tcPr>
            <w:tcW w:w="4247" w:type="dxa"/>
            <w:vAlign w:val="center"/>
          </w:tcPr>
          <w:p w14:paraId="2E1D13C9" w14:textId="71BB6B58" w:rsidR="00564D93" w:rsidRDefault="00564D93" w:rsidP="00564D93">
            <w:pPr>
              <w:pStyle w:val="NormalJP1"/>
              <w:jc w:val="center"/>
            </w:pPr>
            <w:r>
              <w:rPr>
                <w:noProof/>
              </w:rPr>
              <w:drawing>
                <wp:inline distT="0" distB="0" distL="0" distR="0" wp14:anchorId="3E120B93" wp14:editId="04E570C7">
                  <wp:extent cx="2604245" cy="401536"/>
                  <wp:effectExtent l="0" t="0" r="5715" b="0"/>
                  <wp:docPr id="2556598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6598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753" cy="40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89D359" w14:textId="77777777" w:rsidR="00564D93" w:rsidRDefault="00564D93" w:rsidP="00E27DAA">
      <w:pPr>
        <w:pStyle w:val="NormalJP1"/>
      </w:pPr>
    </w:p>
    <w:p w14:paraId="035E5A8B" w14:textId="3CDD8D7D" w:rsidR="00564D93" w:rsidRDefault="00564D93" w:rsidP="00E27DAA">
      <w:pPr>
        <w:pStyle w:val="NormalJP1"/>
      </w:pPr>
      <w:r>
        <w:t>Y si lo duplicas o modificas, obtendrías:</w:t>
      </w:r>
    </w:p>
    <w:p w14:paraId="0EB7D11A" w14:textId="51A884ED" w:rsidR="00564D93" w:rsidRDefault="00564D93" w:rsidP="00564D93">
      <w:pPr>
        <w:pStyle w:val="NormalJP1"/>
        <w:jc w:val="center"/>
      </w:pPr>
      <w:r>
        <w:rPr>
          <w:noProof/>
        </w:rPr>
        <w:drawing>
          <wp:inline distT="0" distB="0" distL="0" distR="0" wp14:anchorId="49005A41" wp14:editId="3A879FB6">
            <wp:extent cx="1199407" cy="891733"/>
            <wp:effectExtent l="19050" t="19050" r="20320" b="22860"/>
            <wp:docPr id="749656092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56092" name="Imagen 1" descr="Interfaz de usuario gráfica, 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4596" cy="89559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76EA71" w14:textId="344CFC3D" w:rsidR="00F87690" w:rsidRDefault="00F87690" w:rsidP="00F87690">
      <w:pPr>
        <w:pStyle w:val="Ttulo1JP1"/>
      </w:pPr>
      <w:r>
        <w:t>Dónde se almacenan los perfiles</w:t>
      </w:r>
    </w:p>
    <w:p w14:paraId="02458F05" w14:textId="56851AA6" w:rsidR="0022617C" w:rsidRDefault="0022617C" w:rsidP="0022617C">
      <w:pPr>
        <w:pStyle w:val="Ttulo2JP1"/>
      </w:pPr>
      <w:r>
        <w:t>Por sistema operativo</w:t>
      </w:r>
    </w:p>
    <w:tbl>
      <w:tblPr>
        <w:tblStyle w:val="Tablaconcuadrcula"/>
        <w:tblW w:w="10065" w:type="dxa"/>
        <w:tblInd w:w="-856" w:type="dxa"/>
        <w:tblLayout w:type="fixed"/>
        <w:tblLook w:val="04A0" w:firstRow="1" w:lastRow="0" w:firstColumn="1" w:lastColumn="0" w:noHBand="0" w:noVBand="1"/>
        <w:tblCaption w:val=""/>
        <w:tblDescription w:val=""/>
      </w:tblPr>
      <w:tblGrid>
        <w:gridCol w:w="993"/>
        <w:gridCol w:w="2693"/>
        <w:gridCol w:w="2835"/>
        <w:gridCol w:w="3544"/>
      </w:tblGrid>
      <w:tr w:rsidR="002371C5" w:rsidRPr="005B41DA" w14:paraId="586AD0E3" w14:textId="77777777" w:rsidTr="002371C5">
        <w:tc>
          <w:tcPr>
            <w:tcW w:w="993" w:type="dxa"/>
            <w:shd w:val="clear" w:color="auto" w:fill="A6A6A6" w:themeFill="background1" w:themeFillShade="A6"/>
            <w:hideMark/>
          </w:tcPr>
          <w:p w14:paraId="67074492" w14:textId="77777777" w:rsidR="005B41DA" w:rsidRPr="005B41DA" w:rsidRDefault="005B41DA" w:rsidP="002371C5">
            <w:pPr>
              <w:pStyle w:val="Codigo"/>
              <w:spacing w:after="0"/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</w:pPr>
            <w:r w:rsidRPr="005B41DA">
              <w:rPr>
                <w:rFonts w:ascii="system-ui" w:eastAsia="Times New Roman" w:hAnsi="system-ui"/>
                <w:b/>
                <w:bCs/>
                <w:color w:val="auto"/>
                <w:sz w:val="16"/>
                <w:szCs w:val="16"/>
                <w:lang w:eastAsia="es-ES"/>
              </w:rPr>
              <w:t>Sistema operativo</w:t>
            </w:r>
          </w:p>
        </w:tc>
        <w:tc>
          <w:tcPr>
            <w:tcW w:w="2693" w:type="dxa"/>
            <w:shd w:val="clear" w:color="auto" w:fill="A6A6A6" w:themeFill="background1" w:themeFillShade="A6"/>
            <w:hideMark/>
          </w:tcPr>
          <w:p w14:paraId="1CDE81B0" w14:textId="77777777" w:rsidR="005B41DA" w:rsidRPr="005B41DA" w:rsidRDefault="005B41DA" w:rsidP="002371C5">
            <w:pPr>
              <w:pStyle w:val="Codigo"/>
              <w:spacing w:after="0"/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</w:pPr>
            <w:r w:rsidRPr="005B41DA">
              <w:rPr>
                <w:rFonts w:ascii="system-ui" w:eastAsia="Times New Roman" w:hAnsi="system-ui"/>
                <w:b/>
                <w:bCs/>
                <w:color w:val="auto"/>
                <w:sz w:val="16"/>
                <w:szCs w:val="16"/>
                <w:lang w:eastAsia="es-ES"/>
              </w:rPr>
              <w:t>Ruta predeterminada del perfil de usuario</w:t>
            </w:r>
          </w:p>
        </w:tc>
        <w:tc>
          <w:tcPr>
            <w:tcW w:w="2835" w:type="dxa"/>
            <w:shd w:val="clear" w:color="auto" w:fill="A6A6A6" w:themeFill="background1" w:themeFillShade="A6"/>
            <w:hideMark/>
          </w:tcPr>
          <w:p w14:paraId="1F21FEF4" w14:textId="77777777" w:rsidR="005B41DA" w:rsidRPr="005B41DA" w:rsidRDefault="005B41DA" w:rsidP="002371C5">
            <w:pPr>
              <w:pStyle w:val="Codigo"/>
              <w:spacing w:after="0"/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</w:pPr>
            <w:r w:rsidRPr="005B41DA">
              <w:rPr>
                <w:rFonts w:ascii="system-ui" w:eastAsia="Times New Roman" w:hAnsi="system-ui"/>
                <w:b/>
                <w:bCs/>
                <w:color w:val="auto"/>
                <w:sz w:val="16"/>
                <w:szCs w:val="16"/>
                <w:lang w:eastAsia="es-ES"/>
              </w:rPr>
              <w:t>Ruta predeterminada del perfil del sistema</w:t>
            </w:r>
          </w:p>
        </w:tc>
        <w:tc>
          <w:tcPr>
            <w:tcW w:w="3544" w:type="dxa"/>
            <w:shd w:val="clear" w:color="auto" w:fill="A6A6A6" w:themeFill="background1" w:themeFillShade="A6"/>
            <w:hideMark/>
          </w:tcPr>
          <w:p w14:paraId="763E8B16" w14:textId="77777777" w:rsidR="005B41DA" w:rsidRPr="005B41DA" w:rsidRDefault="005B41DA" w:rsidP="002371C5">
            <w:pPr>
              <w:pStyle w:val="Codigo"/>
              <w:spacing w:after="0"/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</w:pPr>
            <w:r w:rsidRPr="005B41DA">
              <w:rPr>
                <w:rFonts w:ascii="system-ui" w:eastAsia="Times New Roman" w:hAnsi="system-ui"/>
                <w:b/>
                <w:bCs/>
                <w:color w:val="auto"/>
                <w:sz w:val="16"/>
                <w:szCs w:val="16"/>
                <w:lang w:eastAsia="es-ES"/>
              </w:rPr>
              <w:t>Notas</w:t>
            </w:r>
          </w:p>
        </w:tc>
      </w:tr>
      <w:tr w:rsidR="002371C5" w:rsidRPr="005B41DA" w14:paraId="786E5E6B" w14:textId="77777777" w:rsidTr="002371C5">
        <w:tc>
          <w:tcPr>
            <w:tcW w:w="993" w:type="dxa"/>
            <w:shd w:val="clear" w:color="auto" w:fill="D9D9D9" w:themeFill="background1" w:themeFillShade="D9"/>
            <w:hideMark/>
          </w:tcPr>
          <w:p w14:paraId="14DC8516" w14:textId="77777777" w:rsidR="005B41DA" w:rsidRPr="005B41DA" w:rsidRDefault="005B41DA" w:rsidP="002371C5">
            <w:pPr>
              <w:pStyle w:val="Codigo"/>
              <w:spacing w:after="0"/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</w:pPr>
            <w:r w:rsidRPr="005B41DA"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  <w:t>Windows</w:t>
            </w:r>
          </w:p>
        </w:tc>
        <w:tc>
          <w:tcPr>
            <w:tcW w:w="2693" w:type="dxa"/>
            <w:hideMark/>
          </w:tcPr>
          <w:p w14:paraId="6AEA50B1" w14:textId="1B560940" w:rsidR="005B41DA" w:rsidRPr="005B41DA" w:rsidRDefault="005B41DA" w:rsidP="002371C5">
            <w:pPr>
              <w:pStyle w:val="Codigo"/>
              <w:spacing w:after="0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es-ES"/>
              </w:rPr>
            </w:pPr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C:\Users\&lt;username&gt;\AppData\Roaming\OrcaSlicer\user\</w:t>
            </w:r>
          </w:p>
        </w:tc>
        <w:tc>
          <w:tcPr>
            <w:tcW w:w="2835" w:type="dxa"/>
            <w:hideMark/>
          </w:tcPr>
          <w:p w14:paraId="3A267CE1" w14:textId="77777777" w:rsidR="005B41DA" w:rsidRPr="005B41DA" w:rsidRDefault="005B41DA" w:rsidP="002371C5">
            <w:pPr>
              <w:pStyle w:val="Codigo"/>
              <w:spacing w:after="0"/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</w:pPr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C:\Users\&lt;username&gt;\AppData\Roaming\OrcaSlicer\system\</w:t>
            </w:r>
          </w:p>
        </w:tc>
        <w:tc>
          <w:tcPr>
            <w:tcW w:w="3544" w:type="dxa"/>
            <w:hideMark/>
          </w:tcPr>
          <w:p w14:paraId="719190D6" w14:textId="77777777" w:rsidR="005B41DA" w:rsidRPr="005B41DA" w:rsidRDefault="005B41DA" w:rsidP="002371C5">
            <w:pPr>
              <w:pStyle w:val="Codigo"/>
              <w:spacing w:after="0"/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</w:pPr>
            <w:proofErr w:type="spellStart"/>
            <w:r w:rsidRPr="005B41DA"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  <w:t>AppData</w:t>
            </w:r>
            <w:proofErr w:type="spellEnd"/>
            <w:r w:rsidRPr="005B41DA"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  <w:t xml:space="preserve"> es una carpeta oculta. Los perfiles de usuario son archivos JSON dentro de subcarpetas (</w:t>
            </w:r>
            <w:proofErr w:type="spellStart"/>
            <w:r w:rsidRPr="005B41DA"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  <w:t>filament</w:t>
            </w:r>
            <w:proofErr w:type="spellEnd"/>
            <w:r w:rsidRPr="005B41DA"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  <w:t xml:space="preserve">, machine, </w:t>
            </w:r>
            <w:proofErr w:type="spellStart"/>
            <w:r w:rsidRPr="005B41DA"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  <w:t>process</w:t>
            </w:r>
            <w:proofErr w:type="spellEnd"/>
            <w:r w:rsidRPr="005B41DA"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  <w:t>).</w:t>
            </w:r>
          </w:p>
        </w:tc>
      </w:tr>
      <w:tr w:rsidR="002371C5" w:rsidRPr="005B41DA" w14:paraId="28822163" w14:textId="77777777" w:rsidTr="002371C5">
        <w:tc>
          <w:tcPr>
            <w:tcW w:w="993" w:type="dxa"/>
            <w:shd w:val="clear" w:color="auto" w:fill="D9D9D9" w:themeFill="background1" w:themeFillShade="D9"/>
            <w:hideMark/>
          </w:tcPr>
          <w:p w14:paraId="3D2938AA" w14:textId="77777777" w:rsidR="005B41DA" w:rsidRPr="005B41DA" w:rsidRDefault="005B41DA" w:rsidP="002371C5">
            <w:pPr>
              <w:pStyle w:val="Codigo"/>
              <w:spacing w:after="0"/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</w:pPr>
            <w:r w:rsidRPr="005B41DA"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  <w:t>macOS</w:t>
            </w:r>
          </w:p>
        </w:tc>
        <w:tc>
          <w:tcPr>
            <w:tcW w:w="2693" w:type="dxa"/>
            <w:hideMark/>
          </w:tcPr>
          <w:p w14:paraId="716FAD18" w14:textId="77777777" w:rsidR="005B41DA" w:rsidRPr="005B41DA" w:rsidRDefault="005B41DA" w:rsidP="002371C5">
            <w:pPr>
              <w:pStyle w:val="Codigo"/>
              <w:spacing w:after="0"/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</w:pPr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~/Library/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Application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 xml:space="preserve"> 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Support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/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OrcaSlicer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/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user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/</w:t>
            </w:r>
          </w:p>
        </w:tc>
        <w:tc>
          <w:tcPr>
            <w:tcW w:w="2835" w:type="dxa"/>
            <w:hideMark/>
          </w:tcPr>
          <w:p w14:paraId="64505BAA" w14:textId="77777777" w:rsidR="005B41DA" w:rsidRPr="005B41DA" w:rsidRDefault="005B41DA" w:rsidP="002371C5">
            <w:pPr>
              <w:pStyle w:val="Codigo"/>
              <w:spacing w:after="0"/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</w:pPr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~/Library/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Application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 xml:space="preserve"> 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Support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/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OrcaSlicer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/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system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/</w:t>
            </w:r>
          </w:p>
        </w:tc>
        <w:tc>
          <w:tcPr>
            <w:tcW w:w="3544" w:type="dxa"/>
            <w:hideMark/>
          </w:tcPr>
          <w:p w14:paraId="79D982F6" w14:textId="77777777" w:rsidR="005B41DA" w:rsidRPr="005B41DA" w:rsidRDefault="005B41DA" w:rsidP="002371C5">
            <w:pPr>
              <w:pStyle w:val="Codigo"/>
              <w:spacing w:after="0"/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</w:pPr>
            <w:r w:rsidRPr="005B41DA"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  <w:t>Library es una carpeta oculta. Los perfiles de sistema incluidos también se pueden encontrar haciendo clic derecho en la aplicación Orca y luego en Mostrar contenido &gt; Contenido &gt; Recursos &gt; Perfiles.</w:t>
            </w:r>
          </w:p>
        </w:tc>
      </w:tr>
      <w:tr w:rsidR="002371C5" w:rsidRPr="005B41DA" w14:paraId="17ECEAA7" w14:textId="77777777" w:rsidTr="002371C5">
        <w:tc>
          <w:tcPr>
            <w:tcW w:w="993" w:type="dxa"/>
            <w:shd w:val="clear" w:color="auto" w:fill="D9D9D9" w:themeFill="background1" w:themeFillShade="D9"/>
            <w:hideMark/>
          </w:tcPr>
          <w:p w14:paraId="23479CEC" w14:textId="77777777" w:rsidR="005B41DA" w:rsidRPr="005B41DA" w:rsidRDefault="005B41DA" w:rsidP="002371C5">
            <w:pPr>
              <w:pStyle w:val="Codigo"/>
              <w:spacing w:after="0"/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</w:pPr>
            <w:r w:rsidRPr="005B41DA"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  <w:t>Linux</w:t>
            </w:r>
          </w:p>
        </w:tc>
        <w:tc>
          <w:tcPr>
            <w:tcW w:w="2693" w:type="dxa"/>
            <w:hideMark/>
          </w:tcPr>
          <w:p w14:paraId="0D5BC7EE" w14:textId="77777777" w:rsidR="005B41DA" w:rsidRPr="005B41DA" w:rsidRDefault="005B41DA" w:rsidP="002371C5">
            <w:pPr>
              <w:pStyle w:val="Codigo"/>
              <w:spacing w:after="0"/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</w:pPr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~/.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config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/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OrcaSlicer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/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user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/</w:t>
            </w:r>
          </w:p>
        </w:tc>
        <w:tc>
          <w:tcPr>
            <w:tcW w:w="2835" w:type="dxa"/>
            <w:hideMark/>
          </w:tcPr>
          <w:p w14:paraId="15119FCC" w14:textId="77777777" w:rsidR="005B41DA" w:rsidRPr="005B41DA" w:rsidRDefault="005B41DA" w:rsidP="002371C5">
            <w:pPr>
              <w:pStyle w:val="Codigo"/>
              <w:spacing w:after="0"/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</w:pPr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~/.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config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/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OrcaSlicer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/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system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/</w:t>
            </w:r>
          </w:p>
        </w:tc>
        <w:tc>
          <w:tcPr>
            <w:tcW w:w="3544" w:type="dxa"/>
            <w:hideMark/>
          </w:tcPr>
          <w:p w14:paraId="602C20A3" w14:textId="77777777" w:rsidR="005B41DA" w:rsidRPr="005B41DA" w:rsidRDefault="005B41DA" w:rsidP="002371C5">
            <w:pPr>
              <w:pStyle w:val="Codigo"/>
              <w:spacing w:after="0"/>
              <w:rPr>
                <w:rFonts w:ascii="Times New Roman" w:eastAsia="Times New Roman" w:hAnsi="Times New Roman"/>
                <w:color w:val="auto"/>
                <w:sz w:val="16"/>
                <w:szCs w:val="16"/>
                <w:lang w:eastAsia="es-ES"/>
              </w:rPr>
            </w:pPr>
            <w:r w:rsidRPr="005B41DA"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  <w:t>.</w:t>
            </w:r>
            <w:proofErr w:type="spellStart"/>
            <w:r w:rsidRPr="005B41DA"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  <w:t>config</w:t>
            </w:r>
            <w:proofErr w:type="spellEnd"/>
            <w:r w:rsidRPr="005B41DA"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  <w:t xml:space="preserve"> es una carpeta oculta. Las versiones de </w:t>
            </w:r>
            <w:proofErr w:type="spellStart"/>
            <w:r w:rsidRPr="005B41DA"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  <w:t>AppImage</w:t>
            </w:r>
            <w:proofErr w:type="spellEnd"/>
            <w:r w:rsidRPr="005B41DA"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  <w:t xml:space="preserve"> suelen usar esta ruta. Algunas instalaciones de </w:t>
            </w:r>
            <w:proofErr w:type="spellStart"/>
            <w:r w:rsidRPr="005B41DA"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  <w:t>Flatpak</w:t>
            </w:r>
            <w:proofErr w:type="spellEnd"/>
            <w:r w:rsidRPr="005B41DA"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  <w:t xml:space="preserve"> pueden usar </w:t>
            </w:r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/home/&lt;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user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 xml:space="preserve"> 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name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&gt;/.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var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/app/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io.github.softfever.OrcaSlicer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/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config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/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OrcaSlicer</w:t>
            </w:r>
            <w:proofErr w:type="spellEnd"/>
            <w:r w:rsidRPr="005B41DA"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  <w:t>.</w:t>
            </w:r>
          </w:p>
        </w:tc>
      </w:tr>
      <w:tr w:rsidR="002371C5" w:rsidRPr="005B41DA" w14:paraId="18531A5E" w14:textId="77777777" w:rsidTr="002371C5">
        <w:tc>
          <w:tcPr>
            <w:tcW w:w="993" w:type="dxa"/>
            <w:shd w:val="clear" w:color="auto" w:fill="D9D9D9" w:themeFill="background1" w:themeFillShade="D9"/>
            <w:hideMark/>
          </w:tcPr>
          <w:p w14:paraId="76F2CF8C" w14:textId="77777777" w:rsidR="005B41DA" w:rsidRPr="005B41DA" w:rsidRDefault="005B41DA" w:rsidP="002371C5">
            <w:pPr>
              <w:pStyle w:val="Codigo"/>
              <w:spacing w:after="0"/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</w:pPr>
            <w:r w:rsidRPr="005B41DA"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  <w:t>Versión portátil</w:t>
            </w:r>
          </w:p>
        </w:tc>
        <w:tc>
          <w:tcPr>
            <w:tcW w:w="2693" w:type="dxa"/>
            <w:hideMark/>
          </w:tcPr>
          <w:p w14:paraId="5C11279E" w14:textId="77777777" w:rsidR="005B41DA" w:rsidRPr="005B41DA" w:rsidRDefault="005B41DA" w:rsidP="002371C5">
            <w:pPr>
              <w:pStyle w:val="Codigo"/>
              <w:spacing w:after="0"/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</w:pPr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(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Custom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 xml:space="preserve"> 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data_dir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 xml:space="preserve"> 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or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 xml:space="preserve"> --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datadir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 xml:space="preserve"> 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option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)</w:t>
            </w:r>
          </w:p>
        </w:tc>
        <w:tc>
          <w:tcPr>
            <w:tcW w:w="2835" w:type="dxa"/>
            <w:hideMark/>
          </w:tcPr>
          <w:p w14:paraId="1929B8AF" w14:textId="77777777" w:rsidR="005B41DA" w:rsidRPr="005B41DA" w:rsidRDefault="005B41DA" w:rsidP="002371C5">
            <w:pPr>
              <w:pStyle w:val="Codigo"/>
              <w:spacing w:after="0"/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</w:pPr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(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Custom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 xml:space="preserve"> 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data_dir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 xml:space="preserve"> 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or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 xml:space="preserve"> --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datadir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 xml:space="preserve"> </w:t>
            </w:r>
            <w:proofErr w:type="spellStart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option</w:t>
            </w:r>
            <w:proofErr w:type="spellEnd"/>
            <w:r w:rsidRPr="005B41DA">
              <w:rPr>
                <w:rFonts w:ascii="SFMono-Regular" w:eastAsia="Times New Roman" w:hAnsi="SFMono-Regular"/>
                <w:color w:val="auto"/>
                <w:sz w:val="16"/>
                <w:szCs w:val="16"/>
                <w:lang w:eastAsia="es-ES"/>
              </w:rPr>
              <w:t>)</w:t>
            </w:r>
          </w:p>
        </w:tc>
        <w:tc>
          <w:tcPr>
            <w:tcW w:w="3544" w:type="dxa"/>
            <w:hideMark/>
          </w:tcPr>
          <w:p w14:paraId="709ED4B5" w14:textId="77777777" w:rsidR="005B41DA" w:rsidRPr="005B41DA" w:rsidRDefault="005B41DA" w:rsidP="002371C5">
            <w:pPr>
              <w:pStyle w:val="Codigo"/>
              <w:spacing w:after="0"/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</w:pPr>
            <w:r w:rsidRPr="005B41DA"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  <w:t xml:space="preserve">Si existe una carpeta </w:t>
            </w:r>
            <w:proofErr w:type="spellStart"/>
            <w:r w:rsidRPr="005B41DA"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  <w:t>data_dir</w:t>
            </w:r>
            <w:proofErr w:type="spellEnd"/>
            <w:r w:rsidRPr="005B41DA"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  <w:t xml:space="preserve"> en la ruta de la aplicación, Orca la usa. La opción de línea de comandos --</w:t>
            </w:r>
            <w:proofErr w:type="spellStart"/>
            <w:r w:rsidRPr="005B41DA"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  <w:t>datadir</w:t>
            </w:r>
            <w:proofErr w:type="spellEnd"/>
            <w:r w:rsidRPr="005B41DA">
              <w:rPr>
                <w:rFonts w:ascii="system-ui" w:eastAsia="Times New Roman" w:hAnsi="system-ui"/>
                <w:color w:val="auto"/>
                <w:sz w:val="16"/>
                <w:szCs w:val="16"/>
                <w:lang w:eastAsia="es-ES"/>
              </w:rPr>
              <w:t xml:space="preserve"> permite especificar cualquier</w:t>
            </w:r>
          </w:p>
        </w:tc>
      </w:tr>
    </w:tbl>
    <w:p w14:paraId="71F29CBC" w14:textId="77777777" w:rsidR="005B41DA" w:rsidRDefault="005B41DA" w:rsidP="005B41DA">
      <w:pPr>
        <w:pStyle w:val="NormalJP1"/>
      </w:pPr>
    </w:p>
    <w:p w14:paraId="28E886B2" w14:textId="5F309284" w:rsidR="0022617C" w:rsidRDefault="005B1E72" w:rsidP="0022617C">
      <w:pPr>
        <w:pStyle w:val="Ttulo2JP1"/>
      </w:pPr>
      <w:r>
        <w:t xml:space="preserve">Exportar </w:t>
      </w:r>
      <w:r w:rsidR="0022617C">
        <w:t>perfiles</w:t>
      </w:r>
      <w:r w:rsidR="007C5C5A">
        <w:t xml:space="preserve"> de forma automática</w:t>
      </w:r>
    </w:p>
    <w:p w14:paraId="5A252958" w14:textId="6D73ECFD" w:rsidR="002371C5" w:rsidRDefault="002371C5" w:rsidP="002371C5">
      <w:pPr>
        <w:pStyle w:val="NormalJP1"/>
      </w:pPr>
      <w:r>
        <w:t>Es muy importante proteger los perfiles que crees, entre otras cosas para no tener que volver a crearlos y para garantizar la continuidad entre distintas versiones de software o equipos.</w:t>
      </w:r>
    </w:p>
    <w:p w14:paraId="225911A2" w14:textId="2F691803" w:rsidR="002371C5" w:rsidRDefault="002371C5" w:rsidP="002371C5">
      <w:pPr>
        <w:pStyle w:val="NormalJP1"/>
      </w:pPr>
      <w:proofErr w:type="spellStart"/>
      <w:r>
        <w:t>OrcaSlicer</w:t>
      </w:r>
      <w:proofErr w:type="spellEnd"/>
      <w:r>
        <w:t xml:space="preserve"> dispone de herramientas integradas para realizar copias de seguridad y migraciones, aunque también es posible hacerlo manualmente.</w:t>
      </w:r>
    </w:p>
    <w:p w14:paraId="208EAFE0" w14:textId="5F4B8A34" w:rsidR="002371C5" w:rsidRDefault="002371C5" w:rsidP="002371C5">
      <w:pPr>
        <w:pStyle w:val="NormalJP1"/>
      </w:pPr>
      <w:r>
        <w:t xml:space="preserve">Exportación e Importación integrada de </w:t>
      </w:r>
      <w:proofErr w:type="spellStart"/>
      <w:r>
        <w:t>OrcaSlicer</w:t>
      </w:r>
      <w:proofErr w:type="spellEnd"/>
    </w:p>
    <w:p w14:paraId="0F4304D5" w14:textId="4BD4DFD0" w:rsidR="002371C5" w:rsidRDefault="002371C5" w:rsidP="002371C5">
      <w:pPr>
        <w:pStyle w:val="NormalJP1"/>
        <w:numPr>
          <w:ilvl w:val="0"/>
          <w:numId w:val="1"/>
        </w:numPr>
      </w:pPr>
      <w:r w:rsidRPr="00B22ABD">
        <w:rPr>
          <w:b/>
          <w:bCs/>
        </w:rPr>
        <w:t xml:space="preserve">Paquete de configuración de impresora </w:t>
      </w:r>
      <w:proofErr w:type="gramStart"/>
      <w:r w:rsidRPr="00B22ABD">
        <w:rPr>
          <w:b/>
          <w:bCs/>
        </w:rPr>
        <w:t>(.</w:t>
      </w:r>
      <w:proofErr w:type="spellStart"/>
      <w:r w:rsidRPr="00B22ABD">
        <w:rPr>
          <w:b/>
          <w:bCs/>
        </w:rPr>
        <w:t>orca</w:t>
      </w:r>
      <w:proofErr w:type="gramEnd"/>
      <w:r w:rsidRPr="00B22ABD">
        <w:rPr>
          <w:b/>
          <w:bCs/>
        </w:rPr>
        <w:t>_printer</w:t>
      </w:r>
      <w:proofErr w:type="spellEnd"/>
      <w:r w:rsidRPr="00B22ABD">
        <w:rPr>
          <w:b/>
          <w:bCs/>
        </w:rPr>
        <w:t>)</w:t>
      </w:r>
      <w:r>
        <w:t xml:space="preserve"> – Exporta la configuración completa de la impresora, incluyendo sus ajustes preestablecidos de filamento y proceso personalizados.</w:t>
      </w:r>
    </w:p>
    <w:p w14:paraId="175BE08F" w14:textId="04BF0C16" w:rsidR="002371C5" w:rsidRDefault="002371C5" w:rsidP="002371C5">
      <w:pPr>
        <w:pStyle w:val="NormalJP1"/>
        <w:numPr>
          <w:ilvl w:val="0"/>
          <w:numId w:val="1"/>
        </w:numPr>
      </w:pPr>
      <w:r w:rsidRPr="00B22ABD">
        <w:rPr>
          <w:b/>
          <w:bCs/>
        </w:rPr>
        <w:t xml:space="preserve">Paquete de filamento </w:t>
      </w:r>
      <w:proofErr w:type="gramStart"/>
      <w:r w:rsidRPr="00B22ABD">
        <w:rPr>
          <w:b/>
          <w:bCs/>
        </w:rPr>
        <w:t>(.</w:t>
      </w:r>
      <w:proofErr w:type="spellStart"/>
      <w:r w:rsidRPr="00B22ABD">
        <w:rPr>
          <w:b/>
          <w:bCs/>
        </w:rPr>
        <w:t>orca</w:t>
      </w:r>
      <w:proofErr w:type="gramEnd"/>
      <w:r w:rsidRPr="00B22ABD">
        <w:rPr>
          <w:b/>
          <w:bCs/>
        </w:rPr>
        <w:t>_filament</w:t>
      </w:r>
      <w:proofErr w:type="spellEnd"/>
      <w:r w:rsidRPr="00B22ABD">
        <w:rPr>
          <w:b/>
          <w:bCs/>
        </w:rPr>
        <w:t>)</w:t>
      </w:r>
      <w:r>
        <w:t xml:space="preserve"> – Exporta perfiles de filamento junto con sus conexiones de impresora.</w:t>
      </w:r>
    </w:p>
    <w:p w14:paraId="07EFEFED" w14:textId="4F247BD8" w:rsidR="002371C5" w:rsidRDefault="00B22ABD" w:rsidP="002371C5">
      <w:pPr>
        <w:pStyle w:val="NormalJP1"/>
        <w:numPr>
          <w:ilvl w:val="0"/>
          <w:numId w:val="1"/>
        </w:numPr>
      </w:pPr>
      <w:r w:rsidRPr="00B22ABD">
        <w:rPr>
          <w:b/>
          <w:bCs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90BFC07" wp14:editId="78D023AE">
            <wp:simplePos x="0" y="0"/>
            <wp:positionH relativeFrom="column">
              <wp:posOffset>3170341</wp:posOffset>
            </wp:positionH>
            <wp:positionV relativeFrom="paragraph">
              <wp:posOffset>174930</wp:posOffset>
            </wp:positionV>
            <wp:extent cx="2858721" cy="1644504"/>
            <wp:effectExtent l="0" t="0" r="0" b="0"/>
            <wp:wrapTight wrapText="bothSides">
              <wp:wrapPolygon edited="0">
                <wp:start x="0" y="0"/>
                <wp:lineTo x="0" y="21275"/>
                <wp:lineTo x="21451" y="21275"/>
                <wp:lineTo x="21451" y="0"/>
                <wp:lineTo x="0" y="0"/>
              </wp:wrapPolygon>
            </wp:wrapTight>
            <wp:docPr id="55980791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0791" name="Imagen 1" descr="Interfaz de usuario gráfica, Texto&#10;&#10;Descripción generada automá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721" cy="1644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71C5" w:rsidRPr="00B22ABD">
        <w:rPr>
          <w:b/>
          <w:bCs/>
        </w:rPr>
        <w:t>Ajustes preestablecidos de impresora (.zip)</w:t>
      </w:r>
      <w:r w:rsidR="002371C5">
        <w:t xml:space="preserve"> – Exporta los ajustes individuales </w:t>
      </w:r>
      <w:r>
        <w:t>de impresora en un archivo ZIP que contienen los archivos JSON</w:t>
      </w:r>
    </w:p>
    <w:p w14:paraId="4C7ABD24" w14:textId="70FF58E1" w:rsidR="00B22ABD" w:rsidRDefault="00B22ABD" w:rsidP="002371C5">
      <w:pPr>
        <w:pStyle w:val="NormalJP1"/>
        <w:numPr>
          <w:ilvl w:val="0"/>
          <w:numId w:val="1"/>
        </w:numPr>
      </w:pPr>
      <w:r w:rsidRPr="00B22ABD">
        <w:rPr>
          <w:b/>
          <w:bCs/>
        </w:rPr>
        <w:t>Ajustes preestablecidos de filamento (.zip)</w:t>
      </w:r>
      <w:r>
        <w:t xml:space="preserve"> – Exporta los ajustes individuales de filamento en un archivo ZIP que contiene los archivos JSON</w:t>
      </w:r>
    </w:p>
    <w:p w14:paraId="0D77C0DD" w14:textId="64263E90" w:rsidR="00B22ABD" w:rsidRDefault="00B22ABD" w:rsidP="002371C5">
      <w:pPr>
        <w:pStyle w:val="NormalJP1"/>
        <w:numPr>
          <w:ilvl w:val="0"/>
          <w:numId w:val="1"/>
        </w:numPr>
      </w:pPr>
      <w:r w:rsidRPr="00B22ABD">
        <w:rPr>
          <w:b/>
          <w:bCs/>
        </w:rPr>
        <w:t>Ajustes preestablecidos de proceso (.zip)</w:t>
      </w:r>
      <w:r>
        <w:t xml:space="preserve"> – Exporta los ajustes individuales de proceso en un archivo ZIP que contiene los archivos JSON</w:t>
      </w:r>
    </w:p>
    <w:p w14:paraId="0957826D" w14:textId="595EEE61" w:rsidR="00B22ABD" w:rsidRDefault="005B1E72" w:rsidP="005B1E72">
      <w:pPr>
        <w:pStyle w:val="Ttulo2JP1"/>
      </w:pPr>
      <w:r>
        <w:t>Importar perfiles</w:t>
      </w:r>
    </w:p>
    <w:p w14:paraId="340E74AB" w14:textId="14FFB2EB" w:rsidR="005B1E72" w:rsidRDefault="005B1E72" w:rsidP="00B22ABD">
      <w:pPr>
        <w:pStyle w:val="NormalJP1"/>
      </w:pPr>
      <w:r>
        <w:t>Puedes importar perfiles que se han exportado automáticamente (Archivo &gt; Importar configuraciones…)</w:t>
      </w:r>
    </w:p>
    <w:p w14:paraId="2A08144C" w14:textId="2A55D5E7" w:rsidR="005B1E72" w:rsidRDefault="005B1E72" w:rsidP="00B22ABD">
      <w:pPr>
        <w:pStyle w:val="NormalJP1"/>
      </w:pPr>
      <w:r>
        <w:t xml:space="preserve">Busca la ubicación de los paquetes de ajustes </w:t>
      </w:r>
      <w:proofErr w:type="gramStart"/>
      <w:r>
        <w:t>(.</w:t>
      </w:r>
      <w:proofErr w:type="spellStart"/>
      <w:r>
        <w:t>orca</w:t>
      </w:r>
      <w:proofErr w:type="gramEnd"/>
      <w:r>
        <w:t>_printer</w:t>
      </w:r>
      <w:proofErr w:type="spellEnd"/>
      <w:proofErr w:type="gramStart"/>
      <w:r>
        <w:t>, .</w:t>
      </w:r>
      <w:proofErr w:type="spellStart"/>
      <w:r>
        <w:t>orca</w:t>
      </w:r>
      <w:proofErr w:type="gramEnd"/>
      <w:r>
        <w:t>_filament</w:t>
      </w:r>
      <w:proofErr w:type="spellEnd"/>
      <w:r>
        <w:t>) o los archivos (.</w:t>
      </w:r>
      <w:proofErr w:type="spellStart"/>
      <w:r>
        <w:t>json</w:t>
      </w:r>
      <w:proofErr w:type="spellEnd"/>
      <w:r>
        <w:t>) descomprimidos de una exportación .ZIP.</w:t>
      </w:r>
    </w:p>
    <w:p w14:paraId="0895B741" w14:textId="62932D3D" w:rsidR="005B1E72" w:rsidRDefault="005B1E72" w:rsidP="00B22ABD">
      <w:pPr>
        <w:pStyle w:val="NormalJP1"/>
      </w:pPr>
      <w:r>
        <w:t>Selecciona los archivos que desees y ábrelos normalmente te preguntará si quieres sobrescribir los archivos existentes.</w:t>
      </w:r>
    </w:p>
    <w:p w14:paraId="581EC3FF" w14:textId="5EA8993B" w:rsidR="005B1E72" w:rsidRDefault="005B1E72" w:rsidP="005B1E72">
      <w:pPr>
        <w:pStyle w:val="Ttulo2JP1"/>
      </w:pPr>
      <w:r>
        <w:t>Copia de seguridad manual</w:t>
      </w:r>
    </w:p>
    <w:p w14:paraId="747F08B7" w14:textId="177E0725" w:rsidR="005B1E72" w:rsidRDefault="005B1E72" w:rsidP="00B22ABD">
      <w:pPr>
        <w:pStyle w:val="NormalJP1"/>
      </w:pPr>
      <w:r>
        <w:t xml:space="preserve">Las funciones de exportación integradas son útiles, sin embargo, el método de copia de seguridad más robusto y completo consiste en </w:t>
      </w:r>
      <w:r w:rsidRPr="007C5C5A">
        <w:rPr>
          <w:b/>
          <w:bCs/>
        </w:rPr>
        <w:t>copiar manualmente TODO el directorio</w:t>
      </w:r>
      <w:r>
        <w:t xml:space="preserve"> de datos de usuario, ya que contiene todos los perfiles personalizados junto con otras configuraciones y ajustes. Permite restaurar perfiles incluso en situaciones en las que el mecanismo de importación automático puede fallar.</w:t>
      </w:r>
    </w:p>
    <w:p w14:paraId="5D598013" w14:textId="49236031" w:rsidR="005B1E72" w:rsidRDefault="005B1E72" w:rsidP="00B22ABD">
      <w:pPr>
        <w:pStyle w:val="NormalJP1"/>
      </w:pPr>
      <w:r>
        <w:t xml:space="preserve">Tanto </w:t>
      </w:r>
      <w:r w:rsidR="007C5C5A">
        <w:t>a la hora de c</w:t>
      </w:r>
      <w:r>
        <w:t>opiar</w:t>
      </w:r>
      <w:r w:rsidR="007C5C5A">
        <w:t>,</w:t>
      </w:r>
      <w:r>
        <w:t xml:space="preserve"> como </w:t>
      </w:r>
      <w:r w:rsidR="007C5C5A">
        <w:t xml:space="preserve">a la hora de </w:t>
      </w:r>
      <w:r>
        <w:t>restaurar el directorio</w:t>
      </w:r>
      <w:r w:rsidR="007C5C5A">
        <w:t>,</w:t>
      </w:r>
      <w:r>
        <w:t xml:space="preserve"> cierra completamente </w:t>
      </w:r>
      <w:proofErr w:type="spellStart"/>
      <w:r>
        <w:t>OrcaSlicer</w:t>
      </w:r>
      <w:proofErr w:type="spellEnd"/>
      <w:r>
        <w:t xml:space="preserve"> para evitar posibles daños o inconsistencias de datos.</w:t>
      </w:r>
    </w:p>
    <w:p w14:paraId="34680904" w14:textId="3319AD43" w:rsidR="005B1E72" w:rsidRDefault="005B1E72" w:rsidP="00B22ABD">
      <w:pPr>
        <w:pStyle w:val="NormalJP1"/>
      </w:pPr>
      <w:r>
        <w:t>Copia la carpeta completa y fecha la copia de seguridad</w:t>
      </w:r>
      <w:r w:rsidR="007C5C5A">
        <w:t xml:space="preserve"> para saber cuándo se realizó</w:t>
      </w:r>
      <w:r>
        <w:t>.</w:t>
      </w:r>
      <w:r w:rsidR="007C5C5A">
        <w:t xml:space="preserve"> Realiza copias de seguridad de forma periódica.</w:t>
      </w:r>
    </w:p>
    <w:p w14:paraId="78A0F156" w14:textId="2F5342E3" w:rsidR="005B1E72" w:rsidRDefault="005B1E72" w:rsidP="00B22ABD">
      <w:pPr>
        <w:pStyle w:val="NormalJP1"/>
      </w:pPr>
      <w:r>
        <w:t>Si necesitas restaurar la copia tan solo tienes que reescribir la carpeta completa.</w:t>
      </w:r>
    </w:p>
    <w:p w14:paraId="4FA4E216" w14:textId="59205F89" w:rsidR="005B1E72" w:rsidRDefault="005B1E72" w:rsidP="007C5C5A">
      <w:pPr>
        <w:pStyle w:val="Ttulo2JP1"/>
      </w:pPr>
      <w:r>
        <w:t>Actualización</w:t>
      </w:r>
      <w:r w:rsidR="007C5C5A">
        <w:t xml:space="preserve"> del programa y Migración</w:t>
      </w:r>
    </w:p>
    <w:p w14:paraId="65E4A971" w14:textId="4FF27F8A" w:rsidR="005B1E72" w:rsidRDefault="005B1E72" w:rsidP="00B22ABD">
      <w:pPr>
        <w:pStyle w:val="NormalJP1"/>
      </w:pPr>
      <w:r w:rsidRPr="007C5C5A">
        <w:rPr>
          <w:b/>
          <w:bCs/>
        </w:rPr>
        <w:t>Cada vez que actualices el programa</w:t>
      </w:r>
      <w:r>
        <w:t xml:space="preserve"> </w:t>
      </w:r>
      <w:r w:rsidR="007C5C5A">
        <w:t>deberías tener cuidado de seguir este procedimiento:</w:t>
      </w:r>
    </w:p>
    <w:p w14:paraId="00AC6BF3" w14:textId="1E4B71C2" w:rsidR="007C5C5A" w:rsidRDefault="007C5C5A" w:rsidP="007C5C5A">
      <w:pPr>
        <w:pStyle w:val="NormalJP1"/>
        <w:numPr>
          <w:ilvl w:val="0"/>
          <w:numId w:val="3"/>
        </w:numPr>
        <w:spacing w:after="0"/>
      </w:pPr>
      <w:r>
        <w:t xml:space="preserve">Realiza una </w:t>
      </w:r>
      <w:r w:rsidRPr="007C5C5A">
        <w:rPr>
          <w:b/>
          <w:bCs/>
        </w:rPr>
        <w:t xml:space="preserve">copia de seguridad </w:t>
      </w:r>
      <w:r>
        <w:t xml:space="preserve">automática y otra manual del directorio </w:t>
      </w:r>
      <w:r w:rsidRPr="007C5C5A">
        <w:rPr>
          <w:b/>
          <w:bCs/>
        </w:rPr>
        <w:t>antes de actualizar</w:t>
      </w:r>
    </w:p>
    <w:p w14:paraId="166A3D53" w14:textId="08CFBB87" w:rsidR="007C5C5A" w:rsidRDefault="007C5C5A" w:rsidP="007C5C5A">
      <w:pPr>
        <w:pStyle w:val="NormalJP1"/>
        <w:numPr>
          <w:ilvl w:val="0"/>
          <w:numId w:val="3"/>
        </w:numPr>
        <w:spacing w:after="0"/>
      </w:pPr>
      <w:r>
        <w:t>Instala la nueva versión</w:t>
      </w:r>
    </w:p>
    <w:p w14:paraId="261E2E4B" w14:textId="5864068A" w:rsidR="007C5C5A" w:rsidRDefault="007C5C5A" w:rsidP="007C5C5A">
      <w:pPr>
        <w:pStyle w:val="NormalJP1"/>
        <w:numPr>
          <w:ilvl w:val="0"/>
          <w:numId w:val="3"/>
        </w:numPr>
        <w:spacing w:after="0"/>
      </w:pPr>
      <w:r>
        <w:t>Verifica que la nueva versión inicia correctamente y que los perfiles están presentes y funcionan.</w:t>
      </w:r>
    </w:p>
    <w:p w14:paraId="2ADC520F" w14:textId="1610AE97" w:rsidR="007C5C5A" w:rsidRDefault="007C5C5A" w:rsidP="007C5C5A">
      <w:pPr>
        <w:pStyle w:val="NormalJP1"/>
        <w:numPr>
          <w:ilvl w:val="0"/>
          <w:numId w:val="3"/>
        </w:numPr>
        <w:spacing w:after="0"/>
      </w:pPr>
      <w:r>
        <w:t>Si no es así restaura la copia automática de los perfiles.</w:t>
      </w:r>
    </w:p>
    <w:p w14:paraId="2A0CDB07" w14:textId="41FA1E66" w:rsidR="007C5C5A" w:rsidRDefault="007C5C5A" w:rsidP="007C5C5A">
      <w:pPr>
        <w:pStyle w:val="NormalJP1"/>
        <w:numPr>
          <w:ilvl w:val="0"/>
          <w:numId w:val="3"/>
        </w:numPr>
        <w:spacing w:after="0"/>
      </w:pPr>
      <w:r>
        <w:t>Si no funcionan restaura la copia manual de los perfiles.</w:t>
      </w:r>
    </w:p>
    <w:p w14:paraId="76D043D2" w14:textId="1F10F860" w:rsidR="007C5C5A" w:rsidRDefault="007C5C5A" w:rsidP="007C5C5A">
      <w:pPr>
        <w:pStyle w:val="NormalJP1"/>
      </w:pPr>
      <w:r>
        <w:t xml:space="preserve">En el caso de una </w:t>
      </w:r>
      <w:r w:rsidRPr="007C5C5A">
        <w:rPr>
          <w:b/>
          <w:bCs/>
        </w:rPr>
        <w:t>migración</w:t>
      </w:r>
      <w:r>
        <w:t xml:space="preserve"> entre ordenadores con el mismo sistema operativo, especialmente cuando utilizas el programa en distintos ordenadores (portátil, trabajo, casa…) es recomendable que el programa tenga la </w:t>
      </w:r>
      <w:r w:rsidRPr="007C5C5A">
        <w:rPr>
          <w:b/>
          <w:bCs/>
        </w:rPr>
        <w:t>misma versión</w:t>
      </w:r>
      <w:r>
        <w:t xml:space="preserve"> en todos los ordenadores con los que trabajes y también que utilices los </w:t>
      </w:r>
      <w:r w:rsidRPr="007C5C5A">
        <w:rPr>
          <w:b/>
          <w:bCs/>
        </w:rPr>
        <w:t>mismos perfiles</w:t>
      </w:r>
      <w:r>
        <w:t xml:space="preserve"> en todos los ordenadores, para ello lo mejor es copiar la carpeta completa.</w:t>
      </w:r>
    </w:p>
    <w:p w14:paraId="62BFB41B" w14:textId="06E8479A" w:rsidR="00F87690" w:rsidRDefault="00F87690" w:rsidP="00F87690">
      <w:pPr>
        <w:pStyle w:val="Ttulo1JP1"/>
      </w:pPr>
      <w:r>
        <w:lastRenderedPageBreak/>
        <w:t>Crear un perfil personalizado</w:t>
      </w:r>
    </w:p>
    <w:p w14:paraId="41D33300" w14:textId="76A697C6" w:rsidR="0059617E" w:rsidRDefault="0028417D" w:rsidP="0059617E">
      <w:pPr>
        <w:pStyle w:val="NormalJP1"/>
      </w:pPr>
      <w:r>
        <w:t>La creación de un nuevo perfil personalizado implica duplicar o modificar un perfil genérico y luego guardarlo como un ajuste preestablecido de usuario.</w:t>
      </w:r>
    </w:p>
    <w:p w14:paraId="1CBE47FB" w14:textId="067D0683" w:rsidR="0028417D" w:rsidRDefault="0028417D" w:rsidP="0028417D">
      <w:pPr>
        <w:pStyle w:val="NormalJP1"/>
        <w:numPr>
          <w:ilvl w:val="0"/>
          <w:numId w:val="1"/>
        </w:numPr>
        <w:spacing w:after="0"/>
      </w:pPr>
      <w:r>
        <w:t>Selecciona un perfil existente</w:t>
      </w:r>
    </w:p>
    <w:p w14:paraId="243FFB1D" w14:textId="31815711" w:rsidR="0028417D" w:rsidRDefault="0028417D" w:rsidP="0028417D">
      <w:pPr>
        <w:pStyle w:val="NormalJP1"/>
        <w:numPr>
          <w:ilvl w:val="0"/>
          <w:numId w:val="1"/>
        </w:numPr>
        <w:spacing w:after="0"/>
      </w:pPr>
      <w:r>
        <w:t>Edita el perfil y guarda como nuevo ajuste preestablecido de usuario</w:t>
      </w:r>
    </w:p>
    <w:p w14:paraId="1F3C0BEB" w14:textId="463A8DF1" w:rsidR="0022617C" w:rsidRPr="00845097" w:rsidRDefault="0028417D" w:rsidP="0028417D">
      <w:pPr>
        <w:pStyle w:val="NormalJP1"/>
        <w:numPr>
          <w:ilvl w:val="0"/>
          <w:numId w:val="1"/>
        </w:numPr>
        <w:spacing w:after="0"/>
      </w:pPr>
      <w:r>
        <w:t xml:space="preserve">Nombre tu perfil con un nombre descriptivo siguiendo la nomenclatura habitual de </w:t>
      </w:r>
      <w:proofErr w:type="spellStart"/>
      <w:r>
        <w:t>OrcaSlicer</w:t>
      </w:r>
      <w:proofErr w:type="spellEnd"/>
    </w:p>
    <w:sectPr w:rsidR="0022617C" w:rsidRPr="00845097"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EE7F2" w14:textId="77777777" w:rsidR="00A533A3" w:rsidRDefault="00A533A3" w:rsidP="0059617E">
      <w:pPr>
        <w:spacing w:after="0" w:line="240" w:lineRule="auto"/>
      </w:pPr>
      <w:r>
        <w:separator/>
      </w:r>
    </w:p>
  </w:endnote>
  <w:endnote w:type="continuationSeparator" w:id="0">
    <w:p w14:paraId="3F9E6FE1" w14:textId="77777777" w:rsidR="00A533A3" w:rsidRDefault="00A533A3" w:rsidP="00596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egreya Sans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Code Pro">
    <w:panose1 w:val="020B0509030403020204"/>
    <w:charset w:val="00"/>
    <w:family w:val="modern"/>
    <w:pitch w:val="fixed"/>
    <w:sig w:usb0="20000007" w:usb1="00001801" w:usb2="00000000" w:usb3="00000000" w:csb0="00000193" w:csb1="00000000"/>
  </w:font>
  <w:font w:name="Alegreya Sans Medium">
    <w:panose1 w:val="000006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legreya Sans Black">
    <w:panose1 w:val="00000A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Montserrat SemiBold">
    <w:panose1 w:val="000007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IBM Plex Serif Medium">
    <w:charset w:val="00"/>
    <w:family w:val="roman"/>
    <w:pitch w:val="variable"/>
    <w:sig w:usb0="A000026F" w:usb1="5000203B" w:usb2="00000000" w:usb3="00000000" w:csb0="00000197" w:csb1="00000000"/>
  </w:font>
  <w:font w:name="IBM Plex Serif SemiBold">
    <w:charset w:val="00"/>
    <w:family w:val="roman"/>
    <w:pitch w:val="variable"/>
    <w:sig w:usb0="A000026F" w:usb1="5000203B" w:usb2="00000000" w:usb3="00000000" w:csb0="00000197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SFMono-Regula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056349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36DCE73" w14:textId="6CDE6E11" w:rsidR="0059617E" w:rsidRDefault="0059617E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E009C4" w14:textId="77777777" w:rsidR="0059617E" w:rsidRDefault="0059617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9D425" w14:textId="77777777" w:rsidR="00A533A3" w:rsidRDefault="00A533A3" w:rsidP="0059617E">
      <w:pPr>
        <w:spacing w:after="0" w:line="240" w:lineRule="auto"/>
      </w:pPr>
      <w:r>
        <w:separator/>
      </w:r>
    </w:p>
  </w:footnote>
  <w:footnote w:type="continuationSeparator" w:id="0">
    <w:p w14:paraId="08ECD68F" w14:textId="77777777" w:rsidR="00A533A3" w:rsidRDefault="00A533A3" w:rsidP="005961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F70E0"/>
    <w:multiLevelType w:val="hybridMultilevel"/>
    <w:tmpl w:val="D3DAF2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975F8"/>
    <w:multiLevelType w:val="hybridMultilevel"/>
    <w:tmpl w:val="97AC33E6"/>
    <w:lvl w:ilvl="0" w:tplc="DFD45724">
      <w:numFmt w:val="bullet"/>
      <w:lvlText w:val="-"/>
      <w:lvlJc w:val="left"/>
      <w:pPr>
        <w:ind w:left="720" w:hanging="360"/>
      </w:pPr>
      <w:rPr>
        <w:rFonts w:ascii="Alegreya Sans" w:eastAsia="Calibri" w:hAnsi="Alegreya Sans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9A79A5"/>
    <w:multiLevelType w:val="hybridMultilevel"/>
    <w:tmpl w:val="B3CE5DC8"/>
    <w:lvl w:ilvl="0" w:tplc="A4D87EB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771876">
    <w:abstractNumId w:val="2"/>
  </w:num>
  <w:num w:numId="2" w16cid:durableId="1808889950">
    <w:abstractNumId w:val="1"/>
  </w:num>
  <w:num w:numId="3" w16cid:durableId="180557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4FB"/>
    <w:rsid w:val="00032900"/>
    <w:rsid w:val="000645F0"/>
    <w:rsid w:val="00087908"/>
    <w:rsid w:val="00093757"/>
    <w:rsid w:val="000F1609"/>
    <w:rsid w:val="00180DF8"/>
    <w:rsid w:val="001B13B2"/>
    <w:rsid w:val="001B588B"/>
    <w:rsid w:val="001F1F84"/>
    <w:rsid w:val="0022617C"/>
    <w:rsid w:val="002371C5"/>
    <w:rsid w:val="002424CD"/>
    <w:rsid w:val="00270E37"/>
    <w:rsid w:val="002714FF"/>
    <w:rsid w:val="00282D4F"/>
    <w:rsid w:val="0028417D"/>
    <w:rsid w:val="002A3D7F"/>
    <w:rsid w:val="002B2783"/>
    <w:rsid w:val="004225CB"/>
    <w:rsid w:val="00472C13"/>
    <w:rsid w:val="00480B51"/>
    <w:rsid w:val="00492474"/>
    <w:rsid w:val="00495EEF"/>
    <w:rsid w:val="004C0A89"/>
    <w:rsid w:val="00504F29"/>
    <w:rsid w:val="00551A48"/>
    <w:rsid w:val="005553F7"/>
    <w:rsid w:val="00563C6B"/>
    <w:rsid w:val="00564D93"/>
    <w:rsid w:val="00573C05"/>
    <w:rsid w:val="0059617E"/>
    <w:rsid w:val="005B1E72"/>
    <w:rsid w:val="005B41DA"/>
    <w:rsid w:val="005B68C6"/>
    <w:rsid w:val="005C7198"/>
    <w:rsid w:val="005D1047"/>
    <w:rsid w:val="005F31D4"/>
    <w:rsid w:val="0062116F"/>
    <w:rsid w:val="0062722C"/>
    <w:rsid w:val="00645B77"/>
    <w:rsid w:val="006A1270"/>
    <w:rsid w:val="00731E3B"/>
    <w:rsid w:val="0073430A"/>
    <w:rsid w:val="00770CCD"/>
    <w:rsid w:val="00792B4E"/>
    <w:rsid w:val="007C5C5A"/>
    <w:rsid w:val="007D29BB"/>
    <w:rsid w:val="00822283"/>
    <w:rsid w:val="0083347D"/>
    <w:rsid w:val="00845097"/>
    <w:rsid w:val="00891375"/>
    <w:rsid w:val="008A493B"/>
    <w:rsid w:val="009173DA"/>
    <w:rsid w:val="009234FB"/>
    <w:rsid w:val="00967470"/>
    <w:rsid w:val="0098044C"/>
    <w:rsid w:val="00995013"/>
    <w:rsid w:val="009C129D"/>
    <w:rsid w:val="00A241A7"/>
    <w:rsid w:val="00A50440"/>
    <w:rsid w:val="00A533A3"/>
    <w:rsid w:val="00AA3384"/>
    <w:rsid w:val="00AC0F32"/>
    <w:rsid w:val="00AE6D4A"/>
    <w:rsid w:val="00B15776"/>
    <w:rsid w:val="00B22ABD"/>
    <w:rsid w:val="00B71937"/>
    <w:rsid w:val="00B8095E"/>
    <w:rsid w:val="00BA2118"/>
    <w:rsid w:val="00BB172A"/>
    <w:rsid w:val="00BD7E1B"/>
    <w:rsid w:val="00BE0BB8"/>
    <w:rsid w:val="00BF5B98"/>
    <w:rsid w:val="00C14C43"/>
    <w:rsid w:val="00C32004"/>
    <w:rsid w:val="00C35F53"/>
    <w:rsid w:val="00C95629"/>
    <w:rsid w:val="00D04B2F"/>
    <w:rsid w:val="00D221B3"/>
    <w:rsid w:val="00DF53FC"/>
    <w:rsid w:val="00E27DAA"/>
    <w:rsid w:val="00E6497E"/>
    <w:rsid w:val="00E80051"/>
    <w:rsid w:val="00E81809"/>
    <w:rsid w:val="00EC0049"/>
    <w:rsid w:val="00EF7CC5"/>
    <w:rsid w:val="00F1149B"/>
    <w:rsid w:val="00F13EA8"/>
    <w:rsid w:val="00F245F2"/>
    <w:rsid w:val="00F27067"/>
    <w:rsid w:val="00F87690"/>
    <w:rsid w:val="00FD3ED9"/>
    <w:rsid w:val="00FE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8157F"/>
  <w15:chartTrackingRefBased/>
  <w15:docId w15:val="{96917C23-0777-4F6A-A685-00CD17D32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F53FC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rsid w:val="00C14C43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C14C43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C43"/>
    <w:pPr>
      <w:keepNext/>
      <w:keepLines/>
      <w:spacing w:before="40" w:after="0"/>
      <w:outlineLvl w:val="2"/>
    </w:pPr>
    <w:rPr>
      <w:rFonts w:ascii="Calibri Light" w:eastAsia="Times New Roman" w:hAnsi="Calibri Light"/>
      <w:color w:val="1F3763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C43"/>
    <w:pPr>
      <w:keepNext/>
      <w:keepLines/>
      <w:spacing w:before="40" w:after="0"/>
      <w:outlineLvl w:val="3"/>
    </w:pPr>
    <w:rPr>
      <w:rFonts w:ascii="Calibri Light" w:eastAsia="Times New Roman" w:hAnsi="Calibri Light"/>
      <w:i/>
      <w:iCs/>
      <w:color w:val="2F549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go">
    <w:name w:val="Codigo"/>
    <w:basedOn w:val="Normal"/>
    <w:link w:val="CodigoCar"/>
    <w:qFormat/>
    <w:rsid w:val="00492474"/>
    <w:rPr>
      <w:rFonts w:ascii="Source Code Pro" w:hAnsi="Source Code Pro"/>
      <w:color w:val="595959"/>
      <w:sz w:val="18"/>
    </w:rPr>
  </w:style>
  <w:style w:type="character" w:customStyle="1" w:styleId="CodigoCar">
    <w:name w:val="Codigo Car"/>
    <w:link w:val="Codigo"/>
    <w:rsid w:val="00492474"/>
    <w:rPr>
      <w:rFonts w:ascii="Source Code Pro" w:hAnsi="Source Code Pro"/>
      <w:color w:val="595959"/>
      <w:sz w:val="18"/>
    </w:rPr>
  </w:style>
  <w:style w:type="paragraph" w:customStyle="1" w:styleId="NormalJP1">
    <w:name w:val="Normal JP1"/>
    <w:basedOn w:val="Normal"/>
    <w:link w:val="NormalJP1Car"/>
    <w:qFormat/>
    <w:rsid w:val="00492474"/>
    <w:rPr>
      <w:rFonts w:ascii="Alegreya Sans" w:hAnsi="Alegreya Sans"/>
    </w:rPr>
  </w:style>
  <w:style w:type="character" w:customStyle="1" w:styleId="NormalJP1Car">
    <w:name w:val="Normal JP1 Car"/>
    <w:link w:val="NormalJP1"/>
    <w:rsid w:val="00492474"/>
    <w:rPr>
      <w:rFonts w:ascii="Alegreya Sans" w:hAnsi="Alegreya Sans"/>
    </w:rPr>
  </w:style>
  <w:style w:type="paragraph" w:customStyle="1" w:styleId="SinespaciadoJP1">
    <w:name w:val="Sin espaciado JP1"/>
    <w:basedOn w:val="Sinespaciado"/>
    <w:link w:val="SinespaciadoJP1Car"/>
    <w:qFormat/>
    <w:rsid w:val="00C14C43"/>
    <w:rPr>
      <w:rFonts w:ascii="Alegreya Sans" w:hAnsi="Alegreya Sans"/>
    </w:rPr>
  </w:style>
  <w:style w:type="character" w:customStyle="1" w:styleId="SinespaciadoJP1Car">
    <w:name w:val="Sin espaciado JP1 Car"/>
    <w:link w:val="SinespaciadoJP1"/>
    <w:rsid w:val="00C14C43"/>
    <w:rPr>
      <w:rFonts w:ascii="Alegreya Sans" w:hAnsi="Alegreya Sans"/>
    </w:rPr>
  </w:style>
  <w:style w:type="paragraph" w:styleId="Sinespaciado">
    <w:name w:val="No Spacing"/>
    <w:uiPriority w:val="1"/>
    <w:rsid w:val="00C14C43"/>
    <w:rPr>
      <w:sz w:val="22"/>
      <w:szCs w:val="22"/>
      <w:lang w:eastAsia="en-US"/>
    </w:rPr>
  </w:style>
  <w:style w:type="paragraph" w:customStyle="1" w:styleId="SubtituloJP1">
    <w:name w:val="Subtitulo JP1"/>
    <w:basedOn w:val="Subttulo"/>
    <w:link w:val="SubtituloJP1Car"/>
    <w:qFormat/>
    <w:rsid w:val="00F245F2"/>
    <w:pPr>
      <w:jc w:val="right"/>
    </w:pPr>
    <w:rPr>
      <w:rFonts w:ascii="Alegreya Sans Medium" w:hAnsi="Alegreya Sans Medium"/>
      <w:color w:val="20C6B6"/>
      <w:sz w:val="32"/>
      <w:szCs w:val="32"/>
    </w:rPr>
  </w:style>
  <w:style w:type="character" w:customStyle="1" w:styleId="SubtituloJP1Car">
    <w:name w:val="Subtitulo JP1 Car"/>
    <w:link w:val="SubtituloJP1"/>
    <w:rsid w:val="00F245F2"/>
    <w:rPr>
      <w:rFonts w:ascii="Alegreya Sans Medium" w:eastAsia="Times New Roman" w:hAnsi="Alegreya Sans Medium"/>
      <w:color w:val="20C6B6"/>
      <w:spacing w:val="15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rsid w:val="00C14C43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tuloCar">
    <w:name w:val="Subtítulo Car"/>
    <w:link w:val="Subttulo"/>
    <w:uiPriority w:val="11"/>
    <w:rsid w:val="00C14C43"/>
    <w:rPr>
      <w:rFonts w:eastAsia="Times New Roman"/>
      <w:color w:val="5A5A5A"/>
      <w:spacing w:val="15"/>
    </w:rPr>
  </w:style>
  <w:style w:type="paragraph" w:customStyle="1" w:styleId="TextoennegritaJP1">
    <w:name w:val="Texto en negrita JP 1"/>
    <w:basedOn w:val="Normal"/>
    <w:link w:val="TextoennegritaJP1Car"/>
    <w:qFormat/>
    <w:rsid w:val="00C14C43"/>
    <w:rPr>
      <w:rFonts w:ascii="Alegreya Sans Black" w:hAnsi="Alegreya Sans Black"/>
    </w:rPr>
  </w:style>
  <w:style w:type="character" w:customStyle="1" w:styleId="TextoennegritaJP1Car">
    <w:name w:val="Texto en negrita JP 1 Car"/>
    <w:link w:val="TextoennegritaJP1"/>
    <w:rsid w:val="00C14C43"/>
    <w:rPr>
      <w:rFonts w:ascii="Alegreya Sans Black" w:hAnsi="Alegreya Sans Black"/>
    </w:rPr>
  </w:style>
  <w:style w:type="paragraph" w:customStyle="1" w:styleId="Ttulo1JP1">
    <w:name w:val="Título 1 JP1"/>
    <w:basedOn w:val="Ttulo1"/>
    <w:link w:val="Ttulo1JP1Car"/>
    <w:qFormat/>
    <w:rsid w:val="007D29BB"/>
    <w:rPr>
      <w:rFonts w:ascii="Montserrat SemiBold" w:hAnsi="Montserrat SemiBold"/>
      <w:b/>
      <w:bCs/>
      <w:color w:val="0B769F" w:themeColor="accent4" w:themeShade="BF"/>
      <w:sz w:val="36"/>
      <w:szCs w:val="36"/>
    </w:rPr>
  </w:style>
  <w:style w:type="character" w:customStyle="1" w:styleId="Ttulo1JP1Car">
    <w:name w:val="Título 1 JP1 Car"/>
    <w:link w:val="Ttulo1JP1"/>
    <w:rsid w:val="007D29BB"/>
    <w:rPr>
      <w:rFonts w:ascii="Montserrat SemiBold" w:eastAsia="Times New Roman" w:hAnsi="Montserrat SemiBold"/>
      <w:b/>
      <w:bCs/>
      <w:color w:val="0B769F" w:themeColor="accent4" w:themeShade="BF"/>
      <w:sz w:val="36"/>
      <w:szCs w:val="36"/>
      <w:lang w:eastAsia="en-US"/>
    </w:rPr>
  </w:style>
  <w:style w:type="character" w:customStyle="1" w:styleId="Ttulo1Car">
    <w:name w:val="Título 1 Car"/>
    <w:link w:val="Ttulo1"/>
    <w:uiPriority w:val="9"/>
    <w:rsid w:val="00C14C43"/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Ttulo2JP1">
    <w:name w:val="Título 2 JP1"/>
    <w:basedOn w:val="Ttulo2"/>
    <w:link w:val="Ttulo2JP1Car"/>
    <w:qFormat/>
    <w:rsid w:val="007D29BB"/>
    <w:rPr>
      <w:rFonts w:ascii="IBM Plex Serif Medium" w:hAnsi="IBM Plex Serif Medium"/>
      <w:b/>
      <w:i/>
      <w:iCs/>
      <w:color w:val="4C94D8" w:themeColor="text2" w:themeTint="80"/>
      <w:sz w:val="32"/>
      <w:szCs w:val="32"/>
    </w:rPr>
  </w:style>
  <w:style w:type="character" w:customStyle="1" w:styleId="Ttulo2JP1Car">
    <w:name w:val="Título 2 JP1 Car"/>
    <w:link w:val="Ttulo2JP1"/>
    <w:rsid w:val="007D29BB"/>
    <w:rPr>
      <w:rFonts w:ascii="IBM Plex Serif Medium" w:eastAsia="Times New Roman" w:hAnsi="IBM Plex Serif Medium"/>
      <w:b/>
      <w:i/>
      <w:iCs/>
      <w:color w:val="4C94D8" w:themeColor="text2" w:themeTint="80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semiHidden/>
    <w:rsid w:val="00C14C43"/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Ttulo3JP1">
    <w:name w:val="Título 3 JP1"/>
    <w:basedOn w:val="Ttulo3"/>
    <w:link w:val="Ttulo3JP1Car"/>
    <w:qFormat/>
    <w:rsid w:val="007D29BB"/>
    <w:rPr>
      <w:rFonts w:ascii="Montserrat SemiBold" w:hAnsi="Montserrat SemiBold"/>
      <w:color w:val="45B0E1" w:themeColor="accent1" w:themeTint="99"/>
      <w:sz w:val="28"/>
      <w:szCs w:val="28"/>
    </w:rPr>
  </w:style>
  <w:style w:type="character" w:customStyle="1" w:styleId="Ttulo3JP1Car">
    <w:name w:val="Título 3 JP1 Car"/>
    <w:link w:val="Ttulo3JP1"/>
    <w:rsid w:val="007D29BB"/>
    <w:rPr>
      <w:rFonts w:ascii="Montserrat SemiBold" w:eastAsia="Times New Roman" w:hAnsi="Montserrat SemiBold"/>
      <w:color w:val="45B0E1" w:themeColor="accent1" w:themeTint="99"/>
      <w:sz w:val="28"/>
      <w:szCs w:val="28"/>
      <w:lang w:eastAsia="en-US"/>
    </w:rPr>
  </w:style>
  <w:style w:type="character" w:customStyle="1" w:styleId="Ttulo3Car">
    <w:name w:val="Título 3 Car"/>
    <w:link w:val="Ttulo3"/>
    <w:uiPriority w:val="9"/>
    <w:semiHidden/>
    <w:rsid w:val="00C14C43"/>
    <w:rPr>
      <w:rFonts w:ascii="Calibri Light" w:eastAsia="Times New Roman" w:hAnsi="Calibri Light" w:cs="Times New Roman"/>
      <w:color w:val="1F3763"/>
      <w:sz w:val="24"/>
      <w:szCs w:val="24"/>
    </w:rPr>
  </w:style>
  <w:style w:type="paragraph" w:customStyle="1" w:styleId="Ttulo4JP1">
    <w:name w:val="Título 4 JP1"/>
    <w:basedOn w:val="Ttulo4"/>
    <w:link w:val="Ttulo4JP1Car"/>
    <w:qFormat/>
    <w:rsid w:val="007D29BB"/>
    <w:rPr>
      <w:rFonts w:ascii="IBM Plex Serif SemiBold" w:hAnsi="IBM Plex Serif SemiBold"/>
      <w:i w:val="0"/>
      <w:iCs w:val="0"/>
      <w:color w:val="83CAEB" w:themeColor="accent1" w:themeTint="66"/>
    </w:rPr>
  </w:style>
  <w:style w:type="character" w:customStyle="1" w:styleId="Ttulo4JP1Car">
    <w:name w:val="Título 4 JP1 Car"/>
    <w:link w:val="Ttulo4JP1"/>
    <w:rsid w:val="007D29BB"/>
    <w:rPr>
      <w:rFonts w:ascii="IBM Plex Serif SemiBold" w:eastAsia="Times New Roman" w:hAnsi="IBM Plex Serif SemiBold"/>
      <w:color w:val="83CAEB" w:themeColor="accent1" w:themeTint="66"/>
      <w:sz w:val="22"/>
      <w:szCs w:val="22"/>
      <w:lang w:eastAsia="en-US"/>
    </w:rPr>
  </w:style>
  <w:style w:type="character" w:customStyle="1" w:styleId="Ttulo4Car">
    <w:name w:val="Título 4 Car"/>
    <w:link w:val="Ttulo4"/>
    <w:uiPriority w:val="9"/>
    <w:semiHidden/>
    <w:rsid w:val="00C14C43"/>
    <w:rPr>
      <w:rFonts w:ascii="Calibri Light" w:eastAsia="Times New Roman" w:hAnsi="Calibri Light" w:cs="Times New Roman"/>
      <w:i/>
      <w:iCs/>
      <w:color w:val="2F5496"/>
    </w:rPr>
  </w:style>
  <w:style w:type="paragraph" w:customStyle="1" w:styleId="TtuloJP1">
    <w:name w:val="Título JP1"/>
    <w:basedOn w:val="Ttulo"/>
    <w:link w:val="TtuloJP1Car"/>
    <w:autoRedefine/>
    <w:qFormat/>
    <w:rsid w:val="007D29BB"/>
    <w:rPr>
      <w:rFonts w:ascii="IBM Plex Serif SemiBold" w:hAnsi="IBM Plex Serif SemiBold"/>
      <w:color w:val="0070C0"/>
      <w:sz w:val="48"/>
      <w:szCs w:val="48"/>
    </w:rPr>
  </w:style>
  <w:style w:type="character" w:customStyle="1" w:styleId="TtuloJP1Car">
    <w:name w:val="Título JP1 Car"/>
    <w:link w:val="TtuloJP1"/>
    <w:rsid w:val="007D29BB"/>
    <w:rPr>
      <w:rFonts w:ascii="IBM Plex Serif SemiBold" w:eastAsia="Times New Roman" w:hAnsi="IBM Plex Serif SemiBold"/>
      <w:color w:val="0070C0"/>
      <w:spacing w:val="-10"/>
      <w:kern w:val="28"/>
      <w:sz w:val="48"/>
      <w:szCs w:val="48"/>
      <w:lang w:eastAsia="en-US"/>
    </w:rPr>
  </w:style>
  <w:style w:type="paragraph" w:styleId="Ttulo">
    <w:name w:val="Title"/>
    <w:basedOn w:val="Normal"/>
    <w:next w:val="Normal"/>
    <w:link w:val="TtuloCar"/>
    <w:uiPriority w:val="10"/>
    <w:rsid w:val="00C14C43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C14C4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Ejercicio">
    <w:name w:val="Ejercicio"/>
    <w:basedOn w:val="Codigo"/>
    <w:link w:val="EjercicioCar"/>
    <w:qFormat/>
    <w:rsid w:val="00D04B2F"/>
    <w:rPr>
      <w:i/>
      <w:color w:val="262626" w:themeColor="text1" w:themeTint="D9"/>
    </w:rPr>
  </w:style>
  <w:style w:type="character" w:customStyle="1" w:styleId="EjercicioCar">
    <w:name w:val="Ejercicio Car"/>
    <w:basedOn w:val="CodigoCar"/>
    <w:link w:val="Ejercicio"/>
    <w:rsid w:val="00D04B2F"/>
    <w:rPr>
      <w:rFonts w:ascii="Source Code Pro" w:hAnsi="Source Code Pro"/>
      <w:i/>
      <w:color w:val="262626" w:themeColor="text1" w:themeTint="D9"/>
      <w:sz w:val="18"/>
      <w:szCs w:val="22"/>
      <w:lang w:eastAsia="en-US"/>
    </w:rPr>
  </w:style>
  <w:style w:type="table" w:styleId="Tablaconcuadrcula">
    <w:name w:val="Table Grid"/>
    <w:basedOn w:val="Tablanormal"/>
    <w:uiPriority w:val="39"/>
    <w:rsid w:val="00E27D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B41D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5961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617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5961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617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8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3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2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8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8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9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0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1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4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p\AppData\Roaming\Microsoft\Templates\normal_JP_BLU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79C314F0FE884EB620CE3DE12D5E0D" ma:contentTypeVersion="40" ma:contentTypeDescription="Crear nuevo documento." ma:contentTypeScope="" ma:versionID="ee12ac09659977472055b513009e5796">
  <xsd:schema xmlns:xsd="http://www.w3.org/2001/XMLSchema" xmlns:xs="http://www.w3.org/2001/XMLSchema" xmlns:p="http://schemas.microsoft.com/office/2006/metadata/properties" xmlns:ns3="daef6206-7a25-4cdc-b855-f4851ce6aa1a" xmlns:ns4="614ccf1c-fdd3-42cf-85c0-4b0144495e15" targetNamespace="http://schemas.microsoft.com/office/2006/metadata/properties" ma:root="true" ma:fieldsID="d0c9dedb99d92ffe2ea8fa4fa925ebf4" ns3:_="" ns4:_="">
    <xsd:import namespace="daef6206-7a25-4cdc-b855-f4851ce6aa1a"/>
    <xsd:import namespace="614ccf1c-fdd3-42cf-85c0-4b0144495e1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Leaders" minOccurs="0"/>
                <xsd:element ref="ns4:Members" minOccurs="0"/>
                <xsd:element ref="ns4:Member_Groups" minOccurs="0"/>
                <xsd:element ref="ns4:Distribution_Groups" minOccurs="0"/>
                <xsd:element ref="ns4:LMS_Mappings" minOccurs="0"/>
                <xsd:element ref="ns4:Invited_Leaders" minOccurs="0"/>
                <xsd:element ref="ns4:Invited_Members" minOccurs="0"/>
                <xsd:element ref="ns4:Has_Leaders_Only_SectionGroup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f6206-7a25-4cdc-b855-f4851ce6aa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4ccf1c-fdd3-42cf-85c0-4b0144495e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2" nillable="true" ma:displayName="Is Collaboration Space Locked" ma:internalName="Is_Collaboration_Space_Locked">
      <xsd:simpleType>
        <xsd:restriction base="dms:Boolean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Has_Leaders_Only_SectionGroup" ma:index="41" nillable="true" ma:displayName="Has Leaders Only SectionGroup" ma:internalName="Has_Leaders_Only_SectionGroup">
      <xsd:simpleType>
        <xsd:restriction base="dms:Boolean"/>
      </xsd:simpleType>
    </xsd:element>
    <xsd:element name="MediaServiceGenerationTime" ma:index="4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44" nillable="true" ma:displayName="Location" ma:internalName="MediaServiceLocation" ma:readOnly="true">
      <xsd:simpleType>
        <xsd:restriction base="dms:Text"/>
      </xsd:simpleType>
    </xsd:element>
    <xsd:element name="MediaLengthInSeconds" ma:index="4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4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59C83D-F10A-4440-A2FC-19FEE99715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49E6B6-E1D8-4FE9-A7DE-EEF73F1FD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ef6206-7a25-4cdc-b855-f4851ce6aa1a"/>
    <ds:schemaRef ds:uri="614ccf1c-fdd3-42cf-85c0-4b0144495e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normal_JP_BLUE.dotx</Template>
  <TotalTime>458</TotalTime>
  <Pages>6</Pages>
  <Words>1437</Words>
  <Characters>8244</Characters>
  <Application>Microsoft Office Word</Application>
  <DocSecurity>0</DocSecurity>
  <Lines>227</Lines>
  <Paragraphs>147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Carlos III de Madrid</Company>
  <LinksUpToDate>false</LinksUpToDate>
  <CharactersWithSpaces>9556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Juanpe</dc:creator>
  <cp:keywords/>
  <dc:description/>
  <cp:lastModifiedBy>Juan Pedro  Perianes Rodríguez</cp:lastModifiedBy>
  <cp:revision>5</cp:revision>
  <dcterms:created xsi:type="dcterms:W3CDTF">2026-02-10T08:13:00Z</dcterms:created>
  <dcterms:modified xsi:type="dcterms:W3CDTF">2026-02-10T19:14:00Z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0x010100FB79C314F0FE884EB620CE3DE12D5E0D</vt:lpwstr>
  </property>
  <property fmtid="{D5CDD505-2E9C-101B-9397-08002B2CF9AE}" pid="3" name="Invited_Teachers">
    <vt:lpwstr/>
  </property>
  <property fmtid="{D5CDD505-2E9C-101B-9397-08002B2CF9AE}" pid="4" name="IsNotebookLocked">
    <vt:lpwstr/>
  </property>
  <property fmtid="{D5CDD505-2E9C-101B-9397-08002B2CF9AE}" pid="5" name="DefaultSectionNames">
    <vt:lpwstr/>
  </property>
  <property fmtid="{D5CDD505-2E9C-101B-9397-08002B2CF9AE}" pid="6" name="Invited_Members">
    <vt:lpwstr/>
  </property>
  <property fmtid="{D5CDD505-2E9C-101B-9397-08002B2CF9AE}" pid="7" name="Templates">
    <vt:lpwstr/>
  </property>
  <property fmtid="{D5CDD505-2E9C-101B-9397-08002B2CF9AE}" pid="8" name="FolderType">
    <vt:lpwstr/>
  </property>
  <property fmtid="{D5CDD505-2E9C-101B-9397-08002B2CF9AE}" pid="9" name="Math_Settings">
    <vt:lpwstr/>
  </property>
  <property fmtid="{D5CDD505-2E9C-101B-9397-08002B2CF9AE}" pid="10" name="Owner">
    <vt:lpwstr/>
  </property>
  <property fmtid="{D5CDD505-2E9C-101B-9397-08002B2CF9AE}" pid="11" name="Students">
    <vt:lpwstr/>
  </property>
  <property fmtid="{D5CDD505-2E9C-101B-9397-08002B2CF9AE}" pid="12" name="Student_Groups">
    <vt:lpwstr/>
  </property>
  <property fmtid="{D5CDD505-2E9C-101B-9397-08002B2CF9AE}" pid="13" name="AppVersion">
    <vt:lpwstr/>
  </property>
  <property fmtid="{D5CDD505-2E9C-101B-9397-08002B2CF9AE}" pid="14" name="LMS_Mappings">
    <vt:lpwstr/>
  </property>
  <property fmtid="{D5CDD505-2E9C-101B-9397-08002B2CF9AE}" pid="15" name="Has_Teacher_Only_SectionGroup">
    <vt:lpwstr/>
  </property>
  <property fmtid="{D5CDD505-2E9C-101B-9397-08002B2CF9AE}" pid="16" name="NotebookType">
    <vt:lpwstr/>
  </property>
  <property fmtid="{D5CDD505-2E9C-101B-9397-08002B2CF9AE}" pid="17" name="Distribution_Groups">
    <vt:lpwstr/>
  </property>
  <property fmtid="{D5CDD505-2E9C-101B-9397-08002B2CF9AE}" pid="18" name="Invited_Leaders">
    <vt:lpwstr/>
  </property>
  <property fmtid="{D5CDD505-2E9C-101B-9397-08002B2CF9AE}" pid="19" name="Members">
    <vt:lpwstr/>
  </property>
  <property fmtid="{D5CDD505-2E9C-101B-9397-08002B2CF9AE}" pid="20" name="Member_Groups">
    <vt:lpwstr/>
  </property>
  <property fmtid="{D5CDD505-2E9C-101B-9397-08002B2CF9AE}" pid="21" name="Has_Leaders_Only_SectionGroup">
    <vt:lpwstr/>
  </property>
  <property fmtid="{D5CDD505-2E9C-101B-9397-08002B2CF9AE}" pid="22" name="Teachers">
    <vt:lpwstr/>
  </property>
  <property fmtid="{D5CDD505-2E9C-101B-9397-08002B2CF9AE}" pid="23" name="TeamsChannelId">
    <vt:lpwstr/>
  </property>
  <property fmtid="{D5CDD505-2E9C-101B-9397-08002B2CF9AE}" pid="24" name="Invited_Students">
    <vt:lpwstr/>
  </property>
  <property fmtid="{D5CDD505-2E9C-101B-9397-08002B2CF9AE}" pid="25" name="Is_Collaboration_Space_Locked">
    <vt:lpwstr/>
  </property>
  <property fmtid="{D5CDD505-2E9C-101B-9397-08002B2CF9AE}" pid="26" name="Self_Registration_Enabled">
    <vt:lpwstr/>
  </property>
  <property fmtid="{D5CDD505-2E9C-101B-9397-08002B2CF9AE}" pid="27" name="CultureName">
    <vt:lpwstr/>
  </property>
  <property fmtid="{D5CDD505-2E9C-101B-9397-08002B2CF9AE}" pid="28" name="Leaders">
    <vt:lpwstr/>
  </property>
</Properties>
</file>